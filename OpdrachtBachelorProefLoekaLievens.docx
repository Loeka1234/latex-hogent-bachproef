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C88E5B2" w14:textId="7C48E229" w:rsidR="002721B8" w:rsidRDefault="007A0CA4" w:rsidP="007151FA">
      <w:pPr>
        <w:pStyle w:val="Title"/>
      </w:pPr>
      <w:r>
        <w:t>ETL/ELT</w:t>
      </w:r>
    </w:p>
    <w:p w14:paraId="2AE0DE2B" w14:textId="77777777" w:rsidR="00FC5C96" w:rsidRDefault="00FC5C96" w:rsidP="007151FA">
      <w:pPr>
        <w:pStyle w:val="Subtitle"/>
        <w:rPr>
          <w:lang w:val="nl-NL"/>
        </w:rPr>
      </w:pPr>
    </w:p>
    <w:p w14:paraId="0FB7DEE2" w14:textId="77777777" w:rsidR="00FC5C96" w:rsidRDefault="00FC5C96" w:rsidP="007151FA">
      <w:pPr>
        <w:pStyle w:val="Subtitle"/>
        <w:rPr>
          <w:lang w:val="nl-NL"/>
        </w:rPr>
      </w:pPr>
    </w:p>
    <w:p w14:paraId="1BEE2D9D" w14:textId="77777777" w:rsidR="00FC5C96" w:rsidRDefault="00FC5C96" w:rsidP="007151FA">
      <w:pPr>
        <w:pStyle w:val="Subtitle"/>
        <w:rPr>
          <w:lang w:val="nl-NL"/>
        </w:rPr>
      </w:pPr>
    </w:p>
    <w:p w14:paraId="1B58ABA4" w14:textId="77777777" w:rsidR="00D54464" w:rsidRDefault="00D54464" w:rsidP="007151FA">
      <w:pPr>
        <w:pStyle w:val="Subtitle"/>
        <w:rPr>
          <w:lang w:val="nl-NL"/>
        </w:rPr>
      </w:pPr>
    </w:p>
    <w:p w14:paraId="33BD709F" w14:textId="419531CD" w:rsidR="007151FA" w:rsidRDefault="00526CE5" w:rsidP="007151FA">
      <w:pPr>
        <w:pStyle w:val="Subtitle"/>
        <w:rPr>
          <w:lang w:val="nl-NL"/>
        </w:rPr>
      </w:pPr>
      <w:r>
        <w:rPr>
          <w:lang w:val="nl-NL"/>
        </w:rPr>
        <w:t>O</w:t>
      </w:r>
      <w:r w:rsidR="007A0CA4">
        <w:rPr>
          <w:lang w:val="nl-NL"/>
        </w:rPr>
        <w:t>pdracht Bachelor Proef</w:t>
      </w:r>
    </w:p>
    <w:p w14:paraId="05964687" w14:textId="281F85E1" w:rsidR="00286552" w:rsidRDefault="007A0CA4" w:rsidP="00FC5C96">
      <w:pPr>
        <w:pStyle w:val="Intro"/>
        <w:rPr>
          <w:rFonts w:eastAsiaTheme="minorEastAsia" w:cstheme="minorBidi"/>
          <w:b/>
          <w:color w:val="008ACD"/>
          <w:spacing w:val="15"/>
          <w:sz w:val="32"/>
          <w:lang w:val="nl-NL" w:eastAsia="en-US"/>
        </w:rPr>
      </w:pPr>
      <w:r>
        <w:rPr>
          <w:rFonts w:eastAsiaTheme="minorEastAsia" w:cstheme="minorBidi"/>
          <w:b/>
          <w:color w:val="008ACD"/>
          <w:spacing w:val="15"/>
          <w:sz w:val="32"/>
          <w:lang w:val="nl-NL" w:eastAsia="en-US"/>
        </w:rPr>
        <w:t>Loeka Lievens</w:t>
      </w:r>
    </w:p>
    <w:p w14:paraId="711C5672" w14:textId="77777777" w:rsidR="00286552" w:rsidRDefault="00286552" w:rsidP="00FC5C96">
      <w:pPr>
        <w:pStyle w:val="Intro"/>
        <w:rPr>
          <w:rFonts w:eastAsiaTheme="minorEastAsia" w:cstheme="minorBidi"/>
          <w:b/>
          <w:color w:val="008ACD"/>
          <w:spacing w:val="15"/>
          <w:sz w:val="32"/>
          <w:lang w:val="nl-NL" w:eastAsia="en-US"/>
        </w:rPr>
      </w:pPr>
    </w:p>
    <w:p w14:paraId="672D5676" w14:textId="77777777" w:rsidR="00286552" w:rsidRDefault="00286552" w:rsidP="00FC5C96">
      <w:pPr>
        <w:pStyle w:val="Intro"/>
        <w:rPr>
          <w:rFonts w:eastAsiaTheme="minorEastAsia" w:cstheme="minorBidi"/>
          <w:b/>
          <w:color w:val="008ACD"/>
          <w:spacing w:val="15"/>
          <w:sz w:val="32"/>
          <w:lang w:val="nl-NL" w:eastAsia="en-US"/>
        </w:rPr>
      </w:pPr>
    </w:p>
    <w:p w14:paraId="515AE13B" w14:textId="77777777" w:rsidR="00286552" w:rsidRDefault="00286552" w:rsidP="00FC5C96">
      <w:pPr>
        <w:pStyle w:val="Intro"/>
        <w:rPr>
          <w:rFonts w:eastAsiaTheme="minorEastAsia" w:cstheme="minorBidi"/>
          <w:b/>
          <w:color w:val="008ACD"/>
          <w:spacing w:val="15"/>
          <w:sz w:val="32"/>
          <w:lang w:val="nl-NL" w:eastAsia="en-US"/>
        </w:rPr>
      </w:pPr>
    </w:p>
    <w:p w14:paraId="267F71A5" w14:textId="77777777" w:rsidR="00FC5C96" w:rsidRPr="00315C25" w:rsidRDefault="00FC5C96" w:rsidP="00FC5C96">
      <w:pPr>
        <w:pStyle w:val="Intro"/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</w:pPr>
      <w:r w:rsidRPr="00315C25"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  <w:t>Auteur:</w:t>
      </w:r>
      <w:r w:rsidR="00871D4D" w:rsidRPr="00315C25"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  <w:t xml:space="preserve"> </w:t>
      </w:r>
      <w:sdt>
        <w:sdtPr>
          <w:rPr>
            <w:rFonts w:eastAsiaTheme="minorEastAsia" w:cstheme="minorBidi"/>
            <w:bCs/>
            <w:color w:val="6C6A6A" w:themeColor="background2" w:themeShade="80"/>
            <w:spacing w:val="15"/>
            <w:sz w:val="22"/>
            <w:szCs w:val="16"/>
            <w:lang w:val="nl-NL" w:eastAsia="en-US"/>
          </w:rPr>
          <w:alias w:val="Auteur"/>
          <w:tag w:val=""/>
          <w:id w:val="231508460"/>
          <w:placeholder>
            <w:docPart w:val="B9700D5DED8C4A4B93771DF5BEF69D0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7A0CA4">
            <w:rPr>
              <w:rFonts w:eastAsiaTheme="minorEastAsia" w:cstheme="minorBidi"/>
              <w:bCs/>
              <w:color w:val="6C6A6A" w:themeColor="background2" w:themeShade="80"/>
              <w:spacing w:val="15"/>
              <w:sz w:val="22"/>
              <w:szCs w:val="16"/>
              <w:lang w:val="nl-NL" w:eastAsia="en-US"/>
            </w:rPr>
            <w:t>Koen Van Damme</w:t>
          </w:r>
        </w:sdtContent>
      </w:sdt>
    </w:p>
    <w:p w14:paraId="02379F49" w14:textId="631FD4FB" w:rsidR="00286552" w:rsidRPr="00286552" w:rsidRDefault="00FC5C96" w:rsidP="00286552">
      <w:pPr>
        <w:pStyle w:val="Intro"/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</w:pPr>
      <w:r w:rsidRPr="00E707EB"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  <w:t>Datum</w:t>
      </w:r>
      <w:r w:rsidR="00871D4D" w:rsidRPr="00E707EB"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  <w:t>:</w:t>
      </w:r>
      <w:r w:rsidRPr="00E707EB">
        <w:rPr>
          <w:rFonts w:eastAsiaTheme="minorEastAsia" w:cstheme="minorBidi"/>
          <w:bCs/>
          <w:color w:val="6C6A6A" w:themeColor="background2" w:themeShade="80"/>
          <w:spacing w:val="15"/>
          <w:sz w:val="22"/>
          <w:szCs w:val="16"/>
          <w:lang w:val="nl-NL" w:eastAsia="en-US"/>
        </w:rPr>
        <w:t xml:space="preserve"> </w:t>
      </w:r>
      <w:sdt>
        <w:sdtPr>
          <w:rPr>
            <w:rFonts w:eastAsiaTheme="minorEastAsia" w:cstheme="minorBidi"/>
            <w:bCs/>
            <w:color w:val="6C6A6A" w:themeColor="background2" w:themeShade="80"/>
            <w:spacing w:val="15"/>
            <w:sz w:val="22"/>
            <w:szCs w:val="16"/>
            <w:lang w:val="nl-NL" w:eastAsia="en-US"/>
          </w:rPr>
          <w:alias w:val="Publicatiedatum"/>
          <w:tag w:val=""/>
          <w:id w:val="1402798704"/>
          <w:placeholder>
            <w:docPart w:val="82D669B27228464B8301513D19923759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3-04T00:00:00Z">
            <w:dateFormat w:val="dd/MM/yyyy"/>
            <w:lid w:val="en-BE"/>
            <w:storeMappedDataAs w:val="dateTime"/>
            <w:calendar w:val="gregorian"/>
          </w:date>
        </w:sdtPr>
        <w:sdtEndPr/>
        <w:sdtContent>
          <w:r w:rsidR="007A0CA4">
            <w:rPr>
              <w:rFonts w:eastAsiaTheme="minorEastAsia" w:cstheme="minorBidi"/>
              <w:bCs/>
              <w:color w:val="6C6A6A" w:themeColor="background2" w:themeShade="80"/>
              <w:spacing w:val="15"/>
              <w:sz w:val="22"/>
              <w:szCs w:val="16"/>
              <w:lang w:val="en-BE" w:eastAsia="en-US"/>
            </w:rPr>
            <w:t>04/03/2024</w:t>
          </w:r>
        </w:sdtContent>
      </w:sdt>
    </w:p>
    <w:p w14:paraId="2AE66CEB" w14:textId="77777777" w:rsidR="00286552" w:rsidRDefault="00286552">
      <w:pPr>
        <w:spacing w:before="0" w:after="0" w:line="240" w:lineRule="auto"/>
        <w:rPr>
          <w:rFonts w:eastAsiaTheme="minorEastAsia" w:cstheme="minorBidi"/>
          <w:bCs/>
          <w:color w:val="6C6A6A" w:themeColor="background2" w:themeShade="80"/>
          <w:spacing w:val="15"/>
          <w:szCs w:val="16"/>
          <w:lang w:val="nl-NL"/>
        </w:rPr>
      </w:pPr>
      <w:r>
        <w:rPr>
          <w:rFonts w:eastAsiaTheme="minorEastAsia" w:cstheme="minorBidi"/>
          <w:bCs/>
          <w:color w:val="6C6A6A" w:themeColor="background2" w:themeShade="80"/>
          <w:spacing w:val="15"/>
          <w:szCs w:val="16"/>
          <w:lang w:val="nl-NL"/>
        </w:rPr>
        <w:br w:type="page"/>
      </w:r>
    </w:p>
    <w:p w14:paraId="64ED2C18" w14:textId="77777777" w:rsidR="007151FA" w:rsidRPr="00D54464" w:rsidRDefault="007151FA" w:rsidP="00D54464">
      <w:pPr>
        <w:spacing w:before="0" w:after="0" w:line="240" w:lineRule="auto"/>
        <w:rPr>
          <w:rFonts w:eastAsiaTheme="minorEastAsia" w:cstheme="minorBidi"/>
          <w:bCs/>
          <w:color w:val="6C6A6A" w:themeColor="background2" w:themeShade="80"/>
          <w:spacing w:val="15"/>
          <w:szCs w:val="16"/>
          <w:lang w:val="nl-NL"/>
        </w:rPr>
      </w:pPr>
    </w:p>
    <w:sdt>
      <w:sdtPr>
        <w:rPr>
          <w:rFonts w:ascii="Arial" w:eastAsia="Arial Unicode MS" w:hAnsi="Arial"/>
          <w:color w:val="000000"/>
          <w:sz w:val="22"/>
          <w:szCs w:val="24"/>
          <w:bdr w:val="nil"/>
          <w:lang w:val="en-US" w:eastAsia="en-US"/>
        </w:rPr>
        <w:id w:val="-8235841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C17273" w14:textId="77777777" w:rsidR="00E707EB" w:rsidRDefault="00E707EB">
          <w:pPr>
            <w:pStyle w:val="TOCHeading"/>
          </w:pPr>
          <w:r>
            <w:t>Inhoudsopgave</w:t>
          </w:r>
        </w:p>
        <w:p w14:paraId="68321C5D" w14:textId="7279A0B3" w:rsidR="00017BCA" w:rsidRDefault="00E707EB">
          <w:pPr>
            <w:pStyle w:val="TOC1"/>
            <w:tabs>
              <w:tab w:val="left" w:pos="442"/>
              <w:tab w:val="right" w:leader="dot" w:pos="9515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2"/>
              <w:szCs w:val="22"/>
              <w:bdr w:val="none" w:sz="0" w:space="0" w:color="auto"/>
              <w:lang w:val="en-BE" w:eastAsia="en-BE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"1-5" \h \z \u </w:instrText>
          </w:r>
          <w:r>
            <w:rPr>
              <w:b w:val="0"/>
              <w:bCs w:val="0"/>
            </w:rPr>
            <w:fldChar w:fldCharType="separate"/>
          </w:r>
          <w:hyperlink w:anchor="_Toc160440667" w:history="1">
            <w:r w:rsidR="00017BCA" w:rsidRPr="00380C35">
              <w:rPr>
                <w:rStyle w:val="Hyperlink"/>
                <w:noProof/>
                <w:lang w:val="nl-BE"/>
              </w:rPr>
              <w:t>1</w:t>
            </w:r>
            <w:r w:rsidR="00017BCA">
              <w:rPr>
                <w:rFonts w:eastAsiaTheme="minorEastAsia" w:cstheme="minorBidi"/>
                <w:b w:val="0"/>
                <w:bCs w:val="0"/>
                <w:noProof/>
                <w:color w:val="auto"/>
                <w:sz w:val="22"/>
                <w:szCs w:val="22"/>
                <w:bdr w:val="none" w:sz="0" w:space="0" w:color="auto"/>
                <w:lang w:val="en-BE" w:eastAsia="en-BE"/>
              </w:rPr>
              <w:tab/>
            </w:r>
            <w:r w:rsidR="00017BCA" w:rsidRPr="00380C35">
              <w:rPr>
                <w:rStyle w:val="Hyperlink"/>
                <w:noProof/>
                <w:lang w:val="nl-BE"/>
              </w:rPr>
              <w:t>Niveau 1</w:t>
            </w:r>
            <w:r w:rsidR="00017BCA">
              <w:rPr>
                <w:noProof/>
                <w:webHidden/>
              </w:rPr>
              <w:tab/>
            </w:r>
            <w:r w:rsidR="00017BCA">
              <w:rPr>
                <w:noProof/>
                <w:webHidden/>
              </w:rPr>
              <w:fldChar w:fldCharType="begin"/>
            </w:r>
            <w:r w:rsidR="00017BCA">
              <w:rPr>
                <w:noProof/>
                <w:webHidden/>
              </w:rPr>
              <w:instrText xml:space="preserve"> PAGEREF _Toc160440667 \h </w:instrText>
            </w:r>
            <w:r w:rsidR="00017BCA">
              <w:rPr>
                <w:noProof/>
                <w:webHidden/>
              </w:rPr>
            </w:r>
            <w:r w:rsidR="00017BCA">
              <w:rPr>
                <w:noProof/>
                <w:webHidden/>
              </w:rPr>
              <w:fldChar w:fldCharType="separate"/>
            </w:r>
            <w:r w:rsidR="00017BCA">
              <w:rPr>
                <w:noProof/>
                <w:webHidden/>
              </w:rPr>
              <w:t>3</w:t>
            </w:r>
            <w:r w:rsidR="00017BCA">
              <w:rPr>
                <w:noProof/>
                <w:webHidden/>
              </w:rPr>
              <w:fldChar w:fldCharType="end"/>
            </w:r>
          </w:hyperlink>
        </w:p>
        <w:p w14:paraId="657703A2" w14:textId="79B445EE" w:rsidR="00017BCA" w:rsidRDefault="00017BCA">
          <w:pPr>
            <w:pStyle w:val="TOC2"/>
            <w:tabs>
              <w:tab w:val="left" w:pos="880"/>
              <w:tab w:val="right" w:leader="dot" w:pos="9515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2"/>
              <w:szCs w:val="22"/>
              <w:bdr w:val="none" w:sz="0" w:space="0" w:color="auto"/>
              <w:lang w:val="en-BE" w:eastAsia="en-BE"/>
            </w:rPr>
          </w:pPr>
          <w:hyperlink w:anchor="_Toc160440668" w:history="1">
            <w:r w:rsidRPr="00380C35">
              <w:rPr>
                <w:rStyle w:val="Hyperlink"/>
                <w:noProof/>
                <w:lang w:val="nl-BE"/>
              </w:rPr>
              <w:t>1.1</w:t>
            </w:r>
            <w:r>
              <w:rPr>
                <w:rFonts w:eastAsiaTheme="minorEastAsia" w:cstheme="minorBidi"/>
                <w:i w:val="0"/>
                <w:iCs w:val="0"/>
                <w:noProof/>
                <w:color w:val="auto"/>
                <w:sz w:val="22"/>
                <w:szCs w:val="22"/>
                <w:bdr w:val="none" w:sz="0" w:space="0" w:color="auto"/>
                <w:lang w:val="en-BE" w:eastAsia="en-BE"/>
              </w:rPr>
              <w:tab/>
            </w:r>
            <w:r w:rsidRPr="00380C35">
              <w:rPr>
                <w:rStyle w:val="Hyperlink"/>
                <w:noProof/>
                <w:lang w:val="nl-BE"/>
              </w:rPr>
              <w:t>Niveau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_Toc160440668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3549D" w14:textId="17980958" w:rsidR="00017BCA" w:rsidRDefault="00017BCA">
          <w:pPr>
            <w:pStyle w:val="TOC3"/>
            <w:tabs>
              <w:tab w:val="left" w:pos="1100"/>
              <w:tab w:val="right" w:leader="dot" w:pos="9515"/>
            </w:tabs>
            <w:rPr>
              <w:rFonts w:eastAsiaTheme="minorEastAsia" w:cstheme="minorBidi"/>
              <w:noProof/>
              <w:color w:val="auto"/>
              <w:sz w:val="22"/>
              <w:szCs w:val="22"/>
              <w:bdr w:val="none" w:sz="0" w:space="0" w:color="auto"/>
              <w:lang w:val="en-BE" w:eastAsia="en-BE"/>
            </w:rPr>
          </w:pPr>
          <w:hyperlink w:anchor="_Toc160440669" w:history="1">
            <w:r w:rsidRPr="00380C35">
              <w:rPr>
                <w:rStyle w:val="Hyperlink"/>
                <w:noProof/>
                <w:lang w:val="nl-BE"/>
              </w:rPr>
              <w:t>1.1.1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bdr w:val="none" w:sz="0" w:space="0" w:color="auto"/>
                <w:lang w:val="en-BE" w:eastAsia="en-BE"/>
              </w:rPr>
              <w:tab/>
            </w:r>
            <w:r w:rsidRPr="00380C35">
              <w:rPr>
                <w:rStyle w:val="Hyperlink"/>
                <w:noProof/>
                <w:lang w:val="nl-BE"/>
              </w:rPr>
              <w:t>Niveau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_Toc160440669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E10E" w14:textId="1F06FD2C" w:rsidR="00017BCA" w:rsidRDefault="00017BCA">
          <w:pPr>
            <w:pStyle w:val="TOC4"/>
            <w:tabs>
              <w:tab w:val="left" w:pos="1540"/>
              <w:tab w:val="right" w:leader="dot" w:pos="9515"/>
            </w:tabs>
            <w:rPr>
              <w:rFonts w:eastAsiaTheme="minorEastAsia" w:cstheme="minorBidi"/>
              <w:noProof/>
              <w:color w:val="auto"/>
              <w:sz w:val="22"/>
              <w:szCs w:val="22"/>
              <w:bdr w:val="none" w:sz="0" w:space="0" w:color="auto"/>
              <w:lang w:val="en-BE" w:eastAsia="en-BE"/>
            </w:rPr>
          </w:pPr>
          <w:hyperlink w:anchor="_Toc160440670" w:history="1">
            <w:r w:rsidRPr="00380C35">
              <w:rPr>
                <w:rStyle w:val="Hyperlink"/>
                <w:noProof/>
              </w:rPr>
              <w:t>1.1.1.1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bdr w:val="none" w:sz="0" w:space="0" w:color="auto"/>
                <w:lang w:val="en-BE" w:eastAsia="en-BE"/>
              </w:rPr>
              <w:tab/>
            </w:r>
            <w:r w:rsidRPr="00380C35">
              <w:rPr>
                <w:rStyle w:val="Hyperlink"/>
                <w:noProof/>
              </w:rPr>
              <w:t>Niveau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_Toc160440670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39DA5" w14:textId="7BE717E9" w:rsidR="00017BCA" w:rsidRDefault="00017BCA">
          <w:pPr>
            <w:pStyle w:val="TOC5"/>
            <w:tabs>
              <w:tab w:val="left" w:pos="1809"/>
              <w:tab w:val="right" w:leader="dot" w:pos="9515"/>
            </w:tabs>
            <w:rPr>
              <w:rFonts w:eastAsiaTheme="minorEastAsia" w:cstheme="minorBidi"/>
              <w:noProof/>
              <w:color w:val="auto"/>
              <w:sz w:val="22"/>
              <w:szCs w:val="22"/>
              <w:bdr w:val="none" w:sz="0" w:space="0" w:color="auto"/>
              <w:lang w:val="en-BE" w:eastAsia="en-BE"/>
            </w:rPr>
          </w:pPr>
          <w:hyperlink w:anchor="_Toc160440671" w:history="1">
            <w:r w:rsidRPr="00380C35">
              <w:rPr>
                <w:rStyle w:val="Hyperlink"/>
                <w:noProof/>
              </w:rPr>
              <w:t>1.1.1.1.1</w:t>
            </w:r>
            <w:r>
              <w:rPr>
                <w:rFonts w:eastAsiaTheme="minorEastAsia" w:cstheme="minorBidi"/>
                <w:noProof/>
                <w:color w:val="auto"/>
                <w:sz w:val="22"/>
                <w:szCs w:val="22"/>
                <w:bdr w:val="none" w:sz="0" w:space="0" w:color="auto"/>
                <w:lang w:val="en-BE" w:eastAsia="en-BE"/>
              </w:rPr>
              <w:tab/>
            </w:r>
            <w:r w:rsidRPr="00380C35">
              <w:rPr>
                <w:rStyle w:val="Hyperlink"/>
                <w:noProof/>
              </w:rPr>
              <w:t>Niveau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_Toc160440671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8EC4" w14:textId="2EC38854" w:rsidR="00E707EB" w:rsidRDefault="00E707EB">
          <w:r>
            <w:rPr>
              <w:rFonts w:asciiTheme="minorHAnsi" w:hAnsiTheme="minorHAnsi" w:cstheme="minorHAnsi"/>
              <w:b/>
              <w:bCs/>
              <w:sz w:val="20"/>
              <w:szCs w:val="20"/>
            </w:rPr>
            <w:fldChar w:fldCharType="end"/>
          </w:r>
        </w:p>
      </w:sdtContent>
    </w:sdt>
    <w:p w14:paraId="0D00A65C" w14:textId="77777777" w:rsidR="000B0207" w:rsidRDefault="000B0207">
      <w:pPr>
        <w:spacing w:before="0" w:after="0"/>
        <w:rPr>
          <w:rFonts w:eastAsia="Helvetica Neue" w:cs="Helvetica Neue"/>
          <w:sz w:val="28"/>
          <w:szCs w:val="22"/>
          <w:lang w:val="nl-BE" w:eastAsia="nl-NL"/>
        </w:rPr>
      </w:pPr>
      <w:r>
        <w:br w:type="page"/>
      </w:r>
    </w:p>
    <w:p w14:paraId="6CFAD0E4" w14:textId="006C1F06" w:rsidR="007151FA" w:rsidRDefault="00017BCA" w:rsidP="00020184">
      <w:pPr>
        <w:pStyle w:val="Heading1"/>
        <w:rPr>
          <w:lang w:val="nl-BE"/>
        </w:rPr>
      </w:pPr>
      <w:r>
        <w:rPr>
          <w:lang w:val="nl-BE"/>
        </w:rPr>
        <w:lastRenderedPageBreak/>
        <w:t>Doel</w:t>
      </w:r>
    </w:p>
    <w:p w14:paraId="39E209BE" w14:textId="5B40C3E0" w:rsidR="00017BCA" w:rsidRPr="00017BCA" w:rsidRDefault="00803DAC" w:rsidP="00017BCA">
      <w:pPr>
        <w:rPr>
          <w:lang w:val="nl-BE"/>
        </w:rPr>
      </w:pPr>
      <w:r>
        <w:rPr>
          <w:lang w:val="nl-BE"/>
        </w:rPr>
        <w:t xml:space="preserve">Een </w:t>
      </w:r>
      <w:proofErr w:type="spellStart"/>
      <w:r>
        <w:rPr>
          <w:lang w:val="nl-BE"/>
        </w:rPr>
        <w:t>datalake</w:t>
      </w:r>
      <w:proofErr w:type="spellEnd"/>
      <w:r>
        <w:rPr>
          <w:lang w:val="nl-BE"/>
        </w:rPr>
        <w:t xml:space="preserve"> wordt opgevuld door Dynamics 365</w:t>
      </w:r>
      <w:r w:rsidR="00297D3D">
        <w:rPr>
          <w:lang w:val="nl-BE"/>
        </w:rPr>
        <w:t xml:space="preserve">. Data uit dit data </w:t>
      </w:r>
      <w:proofErr w:type="spellStart"/>
      <w:r w:rsidR="00297D3D">
        <w:rPr>
          <w:lang w:val="nl-BE"/>
        </w:rPr>
        <w:t>lake</w:t>
      </w:r>
      <w:proofErr w:type="spellEnd"/>
      <w:r w:rsidR="00297D3D">
        <w:rPr>
          <w:lang w:val="nl-BE"/>
        </w:rPr>
        <w:t xml:space="preserve"> dient getransformeerd te worden naar verschillende CSV bestanden.</w:t>
      </w:r>
      <w:r w:rsidR="00B33984">
        <w:rPr>
          <w:lang w:val="nl-BE"/>
        </w:rPr>
        <w:t xml:space="preserve"> Voor elke ‘groep’ en voor elk ‘jaar’ moet er een CSV bestand gemaakt worden.</w:t>
      </w:r>
    </w:p>
    <w:p w14:paraId="6D2CA0E1" w14:textId="2E289BDD" w:rsidR="00020184" w:rsidRDefault="006D2186" w:rsidP="006A56F3">
      <w:pPr>
        <w:pStyle w:val="Heading1"/>
        <w:rPr>
          <w:lang w:val="nl-BE"/>
        </w:rPr>
      </w:pPr>
      <w:r>
        <w:rPr>
          <w:lang w:val="nl-BE"/>
        </w:rPr>
        <w:t>Data Lake Structuur</w:t>
      </w:r>
    </w:p>
    <w:p w14:paraId="299AD72C" w14:textId="36E28BDE" w:rsidR="006D2186" w:rsidRDefault="006D2186" w:rsidP="006D2186">
      <w:pPr>
        <w:rPr>
          <w:lang w:val="nl-BE"/>
        </w:rPr>
      </w:pPr>
      <w:r>
        <w:rPr>
          <w:lang w:val="nl-BE"/>
        </w:rPr>
        <w:t xml:space="preserve">Aangezien het data </w:t>
      </w:r>
      <w:proofErr w:type="spellStart"/>
      <w:r>
        <w:rPr>
          <w:lang w:val="nl-BE"/>
        </w:rPr>
        <w:t>lake</w:t>
      </w:r>
      <w:proofErr w:type="spellEnd"/>
      <w:r>
        <w:rPr>
          <w:lang w:val="nl-BE"/>
        </w:rPr>
        <w:t xml:space="preserve"> automatisch opgevuld wordt door de standaard export van Dynamics 365, gebeur</w:t>
      </w:r>
      <w:r w:rsidR="0054495E">
        <w:rPr>
          <w:lang w:val="nl-BE"/>
        </w:rPr>
        <w:t>t de export volgens het common data model.</w:t>
      </w:r>
    </w:p>
    <w:p w14:paraId="093F4EDA" w14:textId="6A0F889F" w:rsidR="00470A01" w:rsidRDefault="00470A01" w:rsidP="006D2186">
      <w:pPr>
        <w:rPr>
          <w:lang w:val="nl-BE"/>
        </w:rPr>
      </w:pPr>
      <w:r w:rsidRPr="00470A01">
        <w:rPr>
          <w:lang w:val="nl-BE"/>
        </w:rPr>
        <w:drawing>
          <wp:inline distT="0" distB="0" distL="0" distR="0" wp14:anchorId="70F933CB" wp14:editId="6638228D">
            <wp:extent cx="2221854" cy="4911969"/>
            <wp:effectExtent l="0" t="0" r="7620" b="317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7056" cy="49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ABA9" w14:textId="0D9B885C" w:rsidR="006A56F3" w:rsidRDefault="006A56F3" w:rsidP="006D2186">
      <w:pPr>
        <w:rPr>
          <w:lang w:val="nl-BE"/>
        </w:rPr>
      </w:pPr>
      <w:r>
        <w:object w:dxaOrig="15924" w:dyaOrig="7314" w14:anchorId="3D65C9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3pt;height:218.75pt" o:ole="">
            <v:imagedata r:id="rId13" o:title=""/>
          </v:shape>
          <o:OLEObject Type="Embed" ProgID="Visio.Drawing.15" ShapeID="_x0000_i1025" DrawAspect="Content" ObjectID="_1771073053" r:id="rId14"/>
        </w:object>
      </w:r>
    </w:p>
    <w:p w14:paraId="7EF31049" w14:textId="7A49421A" w:rsidR="000F1DE4" w:rsidRDefault="000F1DE4" w:rsidP="006A56F3">
      <w:pPr>
        <w:pStyle w:val="Heading2"/>
        <w:rPr>
          <w:lang w:val="nl-BE"/>
        </w:rPr>
      </w:pPr>
      <w:r>
        <w:rPr>
          <w:lang w:val="nl-BE"/>
        </w:rPr>
        <w:t>Contact</w:t>
      </w:r>
    </w:p>
    <w:p w14:paraId="34488480" w14:textId="0F9E3650" w:rsidR="000F1DE4" w:rsidRDefault="000F1DE4" w:rsidP="000F1DE4">
      <w:pPr>
        <w:rPr>
          <w:lang w:val="nl-BE"/>
        </w:rPr>
      </w:pPr>
      <w:r>
        <w:rPr>
          <w:lang w:val="nl-BE"/>
        </w:rPr>
        <w:t xml:space="preserve">Bevat informatie over </w:t>
      </w:r>
      <w:r w:rsidR="001B2153">
        <w:rPr>
          <w:lang w:val="nl-BE"/>
        </w:rPr>
        <w:t>de verschillende hoedanigheden van een persoon.</w:t>
      </w:r>
    </w:p>
    <w:p w14:paraId="7797DE14" w14:textId="4955C6E7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New_address</w:t>
      </w:r>
      <w:proofErr w:type="spellEnd"/>
    </w:p>
    <w:p w14:paraId="3465AF8E" w14:textId="58262184" w:rsidR="00534484" w:rsidRPr="007C6019" w:rsidRDefault="007C6019" w:rsidP="007C6019">
      <w:pPr>
        <w:rPr>
          <w:lang w:val="nl-BE"/>
        </w:rPr>
      </w:pPr>
      <w:r>
        <w:rPr>
          <w:lang w:val="nl-BE"/>
        </w:rPr>
        <w:t xml:space="preserve">Bevat adresgegevens </w:t>
      </w:r>
      <w:r w:rsidR="00534484">
        <w:rPr>
          <w:lang w:val="nl-BE"/>
        </w:rPr>
        <w:t>voor 1 adres. Aan dit adres kunnen 1 of meerdere personen gekoppeld zijn</w:t>
      </w:r>
      <w:r w:rsidR="00A438BD">
        <w:rPr>
          <w:lang w:val="nl-BE"/>
        </w:rPr>
        <w:t xml:space="preserve">, via de </w:t>
      </w:r>
      <w:proofErr w:type="spellStart"/>
      <w:r w:rsidR="00A438BD">
        <w:rPr>
          <w:lang w:val="nl-BE"/>
        </w:rPr>
        <w:t>new_personaddress</w:t>
      </w:r>
      <w:proofErr w:type="spellEnd"/>
      <w:r w:rsidR="00A438BD">
        <w:rPr>
          <w:lang w:val="nl-BE"/>
        </w:rPr>
        <w:t xml:space="preserve"> tabel.</w:t>
      </w:r>
    </w:p>
    <w:p w14:paraId="26904C8F" w14:textId="22044BD7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New_addressblockingreason</w:t>
      </w:r>
      <w:proofErr w:type="spellEnd"/>
    </w:p>
    <w:p w14:paraId="14BECEDD" w14:textId="2ABE9120" w:rsidR="00D1727A" w:rsidRPr="00D1727A" w:rsidRDefault="00D1727A" w:rsidP="00D1727A">
      <w:pPr>
        <w:rPr>
          <w:lang w:val="nl-BE"/>
        </w:rPr>
      </w:pPr>
      <w:r>
        <w:rPr>
          <w:lang w:val="nl-BE"/>
        </w:rPr>
        <w:t>Een reden om een adres te blokkeren</w:t>
      </w:r>
      <w:r w:rsidR="00DE3880">
        <w:rPr>
          <w:lang w:val="nl-BE"/>
        </w:rPr>
        <w:t>. Dergelijke reden kan gekoppeld worden aan een persoonsadres.</w:t>
      </w:r>
    </w:p>
    <w:p w14:paraId="7DDD47B9" w14:textId="0C31ED50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New_bankaccount</w:t>
      </w:r>
      <w:proofErr w:type="spellEnd"/>
    </w:p>
    <w:p w14:paraId="7FADBF67" w14:textId="365FA53F" w:rsidR="00ED5B0A" w:rsidRPr="00DE3880" w:rsidRDefault="00DE3880" w:rsidP="00DE3880">
      <w:pPr>
        <w:rPr>
          <w:lang w:val="nl-BE"/>
        </w:rPr>
      </w:pPr>
      <w:r>
        <w:rPr>
          <w:lang w:val="nl-BE"/>
        </w:rPr>
        <w:t xml:space="preserve">Bevat gegevens </w:t>
      </w:r>
      <w:r w:rsidR="00913283">
        <w:rPr>
          <w:lang w:val="nl-BE"/>
        </w:rPr>
        <w:t>van een bankrekening.</w:t>
      </w:r>
      <w:r w:rsidR="00A438BD">
        <w:rPr>
          <w:lang w:val="nl-BE"/>
        </w:rPr>
        <w:t xml:space="preserve"> Aan een bankrekening kunnen 1 of meerdere personen gekoppeld zijn</w:t>
      </w:r>
      <w:r w:rsidR="00ED5B0A">
        <w:rPr>
          <w:lang w:val="nl-BE"/>
        </w:rPr>
        <w:t>. Deze informatie wordt echter niet geëxporteerd uit Dynamics 365.</w:t>
      </w:r>
    </w:p>
    <w:p w14:paraId="6056F9F1" w14:textId="37AC4A05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lastRenderedPageBreak/>
        <w:t>New_contributioncategory</w:t>
      </w:r>
      <w:proofErr w:type="spellEnd"/>
    </w:p>
    <w:p w14:paraId="28E52EBA" w14:textId="032546E6" w:rsidR="00ED5B0A" w:rsidRPr="00ED5B0A" w:rsidRDefault="00B720B7" w:rsidP="00ED5B0A">
      <w:pPr>
        <w:rPr>
          <w:lang w:val="nl-BE"/>
        </w:rPr>
      </w:pPr>
      <w:r>
        <w:rPr>
          <w:lang w:val="nl-BE"/>
        </w:rPr>
        <w:t>Bevat gegevens om bijdragen onder te categoriseren. Deze gegevens zijn groep, jaar</w:t>
      </w:r>
      <w:r w:rsidR="005A479F">
        <w:rPr>
          <w:lang w:val="nl-BE"/>
        </w:rPr>
        <w:t>, omschrijving en enkele codes.</w:t>
      </w:r>
    </w:p>
    <w:p w14:paraId="10AC651D" w14:textId="7C9D8D47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New_contributionline</w:t>
      </w:r>
      <w:proofErr w:type="spellEnd"/>
    </w:p>
    <w:p w14:paraId="3253BBC8" w14:textId="4B46D724" w:rsidR="005A479F" w:rsidRPr="005A479F" w:rsidRDefault="005A479F" w:rsidP="005A479F">
      <w:pPr>
        <w:rPr>
          <w:lang w:val="nl-BE"/>
        </w:rPr>
      </w:pPr>
      <w:r>
        <w:rPr>
          <w:lang w:val="nl-BE"/>
        </w:rPr>
        <w:t>Bevat gegevens over een bijdrage</w:t>
      </w:r>
      <w:r w:rsidR="00325BF3">
        <w:rPr>
          <w:lang w:val="nl-BE"/>
        </w:rPr>
        <w:t xml:space="preserve"> van een persoon voor een bepaalde periode en groep.</w:t>
      </w:r>
    </w:p>
    <w:p w14:paraId="4DF0B52D" w14:textId="0F5042F5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New_country</w:t>
      </w:r>
      <w:proofErr w:type="spellEnd"/>
    </w:p>
    <w:p w14:paraId="755E898D" w14:textId="18E75181" w:rsidR="00325BF3" w:rsidRPr="00325BF3" w:rsidRDefault="00325BF3" w:rsidP="00325BF3">
      <w:pPr>
        <w:rPr>
          <w:lang w:val="nl-BE"/>
        </w:rPr>
      </w:pPr>
      <w:r>
        <w:rPr>
          <w:lang w:val="nl-BE"/>
        </w:rPr>
        <w:t>Elk record komt overeen met een land.</w:t>
      </w:r>
    </w:p>
    <w:p w14:paraId="58753E5E" w14:textId="0EDF59F9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New_group</w:t>
      </w:r>
      <w:proofErr w:type="spellEnd"/>
    </w:p>
    <w:p w14:paraId="7B9D3C07" w14:textId="64AAB58C" w:rsidR="00325BF3" w:rsidRPr="00325BF3" w:rsidRDefault="003A3425" w:rsidP="00325BF3">
      <w:pPr>
        <w:rPr>
          <w:lang w:val="nl-BE"/>
        </w:rPr>
      </w:pPr>
      <w:r>
        <w:rPr>
          <w:lang w:val="nl-BE"/>
        </w:rPr>
        <w:t>Een groep is een groep waarv</w:t>
      </w:r>
      <w:r w:rsidR="00FC508C">
        <w:rPr>
          <w:lang w:val="nl-BE"/>
        </w:rPr>
        <w:t>an personen lid kunnen zijn. Het is ook voor elk van deze groepen dat er een export gemaakt moet worden per jaar.</w:t>
      </w:r>
    </w:p>
    <w:p w14:paraId="62F0AE35" w14:textId="73CEF0FB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New_membership</w:t>
      </w:r>
      <w:proofErr w:type="spellEnd"/>
    </w:p>
    <w:p w14:paraId="193F3DF1" w14:textId="2E02B49F" w:rsidR="00FC508C" w:rsidRPr="00FC508C" w:rsidRDefault="00FC508C" w:rsidP="00FC508C">
      <w:pPr>
        <w:rPr>
          <w:lang w:val="nl-BE"/>
        </w:rPr>
      </w:pPr>
      <w:r>
        <w:rPr>
          <w:lang w:val="nl-BE"/>
        </w:rPr>
        <w:t>Omschrijft een lidmaatschap van een persoon bij een groep.</w:t>
      </w:r>
    </w:p>
    <w:p w14:paraId="42F0324D" w14:textId="36098FD5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New_month</w:t>
      </w:r>
      <w:proofErr w:type="spellEnd"/>
    </w:p>
    <w:p w14:paraId="503FBF9F" w14:textId="005BC15C" w:rsidR="00FC508C" w:rsidRPr="00FC508C" w:rsidRDefault="00FC508C" w:rsidP="00FC508C">
      <w:pPr>
        <w:rPr>
          <w:lang w:val="nl-BE"/>
        </w:rPr>
      </w:pPr>
      <w:r>
        <w:rPr>
          <w:lang w:val="nl-BE"/>
        </w:rPr>
        <w:t>Elk record komt overeen met een maand.</w:t>
      </w:r>
    </w:p>
    <w:p w14:paraId="4D5A6620" w14:textId="67AA9F7F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New_nationality</w:t>
      </w:r>
      <w:proofErr w:type="spellEnd"/>
    </w:p>
    <w:p w14:paraId="6598AB6B" w14:textId="2C6F7055" w:rsidR="00FC508C" w:rsidRPr="00FC508C" w:rsidRDefault="00FC508C" w:rsidP="00FC508C">
      <w:pPr>
        <w:rPr>
          <w:lang w:val="nl-BE"/>
        </w:rPr>
      </w:pPr>
      <w:r>
        <w:rPr>
          <w:lang w:val="nl-BE"/>
        </w:rPr>
        <w:t>Elk record komt overeen met een nationaliteit.</w:t>
      </w:r>
    </w:p>
    <w:p w14:paraId="2EE2D85B" w14:textId="1111596F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lastRenderedPageBreak/>
        <w:t>New_organizationyear</w:t>
      </w:r>
      <w:proofErr w:type="spellEnd"/>
    </w:p>
    <w:p w14:paraId="4ABE9D04" w14:textId="7BDC4EB2" w:rsidR="00FC3BC1" w:rsidRPr="00FC3BC1" w:rsidRDefault="00FC3BC1" w:rsidP="00FC3BC1">
      <w:pPr>
        <w:rPr>
          <w:lang w:val="nl-BE"/>
        </w:rPr>
      </w:pPr>
      <w:r>
        <w:rPr>
          <w:lang w:val="nl-BE"/>
        </w:rPr>
        <w:t xml:space="preserve">Dit is de combinatie van jaar, </w:t>
      </w:r>
      <w:proofErr w:type="spellStart"/>
      <w:r>
        <w:rPr>
          <w:lang w:val="nl-BE"/>
        </w:rPr>
        <w:t>organizatie</w:t>
      </w:r>
      <w:proofErr w:type="spellEnd"/>
      <w:r w:rsidR="00E77948">
        <w:rPr>
          <w:lang w:val="nl-BE"/>
        </w:rPr>
        <w:t xml:space="preserve"> (een bedrijf of </w:t>
      </w:r>
      <w:proofErr w:type="spellStart"/>
      <w:r w:rsidR="00E77948">
        <w:rPr>
          <w:lang w:val="nl-BE"/>
        </w:rPr>
        <w:t>organizatie</w:t>
      </w:r>
      <w:proofErr w:type="spellEnd"/>
      <w:r w:rsidR="00E77948">
        <w:rPr>
          <w:lang w:val="nl-BE"/>
        </w:rPr>
        <w:t xml:space="preserve">) en groep. Leden kunnen hiermee </w:t>
      </w:r>
      <w:r w:rsidR="0055348B">
        <w:rPr>
          <w:lang w:val="nl-BE"/>
        </w:rPr>
        <w:t>gelinkt worden aan een extra groep waar ze niet persé lid van zijn.</w:t>
      </w:r>
    </w:p>
    <w:p w14:paraId="6CFE9E0C" w14:textId="081676E3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New_person</w:t>
      </w:r>
      <w:proofErr w:type="spellEnd"/>
    </w:p>
    <w:p w14:paraId="6FFD1B04" w14:textId="2C021F15" w:rsidR="0055348B" w:rsidRPr="0055348B" w:rsidRDefault="0055348B" w:rsidP="0055348B">
      <w:pPr>
        <w:rPr>
          <w:lang w:val="nl-BE"/>
        </w:rPr>
      </w:pPr>
      <w:r>
        <w:rPr>
          <w:lang w:val="nl-BE"/>
        </w:rPr>
        <w:t>Omschrijft een persoon</w:t>
      </w:r>
      <w:r w:rsidR="002855E6">
        <w:rPr>
          <w:lang w:val="nl-BE"/>
        </w:rPr>
        <w:t>.</w:t>
      </w:r>
    </w:p>
    <w:p w14:paraId="655E75D7" w14:textId="6188CDD9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New_personaddress</w:t>
      </w:r>
      <w:proofErr w:type="spellEnd"/>
    </w:p>
    <w:p w14:paraId="0561514B" w14:textId="74047475" w:rsidR="0055348B" w:rsidRPr="0055348B" w:rsidRDefault="002855E6" w:rsidP="0055348B">
      <w:pPr>
        <w:rPr>
          <w:lang w:val="nl-BE"/>
        </w:rPr>
      </w:pPr>
      <w:r>
        <w:rPr>
          <w:lang w:val="nl-BE"/>
        </w:rPr>
        <w:t>Koppelt een persoon aan een adres.</w:t>
      </w:r>
    </w:p>
    <w:p w14:paraId="3D3254D7" w14:textId="2F8115CF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New_qualificationtype</w:t>
      </w:r>
      <w:proofErr w:type="spellEnd"/>
    </w:p>
    <w:p w14:paraId="68D4E178" w14:textId="7BFADF49" w:rsidR="002855E6" w:rsidRPr="002855E6" w:rsidRDefault="00621854" w:rsidP="002855E6">
      <w:pPr>
        <w:rPr>
          <w:lang w:val="nl-BE"/>
        </w:rPr>
      </w:pPr>
      <w:r>
        <w:rPr>
          <w:lang w:val="nl-BE"/>
        </w:rPr>
        <w:t xml:space="preserve">Elke record komt overeen met een type hoedanigheid. </w:t>
      </w:r>
      <w:r w:rsidR="00FC1263">
        <w:rPr>
          <w:lang w:val="nl-BE"/>
        </w:rPr>
        <w:t>Bv: lid, extern, privé, …</w:t>
      </w:r>
    </w:p>
    <w:p w14:paraId="401B3B01" w14:textId="35BBBDEF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New_sector</w:t>
      </w:r>
      <w:proofErr w:type="spellEnd"/>
    </w:p>
    <w:p w14:paraId="40B8C965" w14:textId="357E5BC4" w:rsidR="002540D6" w:rsidRPr="002540D6" w:rsidRDefault="002540D6" w:rsidP="002540D6">
      <w:pPr>
        <w:rPr>
          <w:lang w:val="nl-BE"/>
        </w:rPr>
      </w:pPr>
      <w:r>
        <w:rPr>
          <w:lang w:val="nl-BE"/>
        </w:rPr>
        <w:t>Elk record komt overeen met een sector voor een bepaalde groep.</w:t>
      </w:r>
    </w:p>
    <w:p w14:paraId="0467C245" w14:textId="0961D4FE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New_syndicalpremiumrequest</w:t>
      </w:r>
      <w:proofErr w:type="spellEnd"/>
    </w:p>
    <w:p w14:paraId="6CB85A3C" w14:textId="337F1B70" w:rsidR="002540D6" w:rsidRPr="002540D6" w:rsidRDefault="00565DE2" w:rsidP="002540D6">
      <w:pPr>
        <w:rPr>
          <w:lang w:val="nl-BE"/>
        </w:rPr>
      </w:pPr>
      <w:r>
        <w:rPr>
          <w:lang w:val="nl-BE"/>
        </w:rPr>
        <w:t>Bevat gegevens van betaalde premies/bijdrages door een persoon naar een bepaalde groep, voor een bepaald jaar.</w:t>
      </w:r>
    </w:p>
    <w:p w14:paraId="49CB97D1" w14:textId="3CCD879C" w:rsidR="001B2153" w:rsidRDefault="001B2153" w:rsidP="006A56F3">
      <w:pPr>
        <w:pStyle w:val="Heading2"/>
        <w:rPr>
          <w:lang w:val="nl-BE"/>
        </w:rPr>
      </w:pPr>
      <w:proofErr w:type="spellStart"/>
      <w:r>
        <w:rPr>
          <w:lang w:val="nl-BE"/>
        </w:rPr>
        <w:t>New_year</w:t>
      </w:r>
      <w:proofErr w:type="spellEnd"/>
    </w:p>
    <w:p w14:paraId="41340D30" w14:textId="087A0795" w:rsidR="00565DE2" w:rsidRPr="00565DE2" w:rsidRDefault="00565DE2" w:rsidP="00565DE2">
      <w:pPr>
        <w:rPr>
          <w:lang w:val="nl-BE"/>
        </w:rPr>
      </w:pPr>
      <w:r>
        <w:rPr>
          <w:lang w:val="nl-BE"/>
        </w:rPr>
        <w:t>Elk record komt overeen met een jaar.</w:t>
      </w:r>
    </w:p>
    <w:p w14:paraId="307A3D75" w14:textId="47AF0218" w:rsidR="001B2153" w:rsidRDefault="0012528C" w:rsidP="006A56F3">
      <w:pPr>
        <w:pStyle w:val="Heading2"/>
        <w:rPr>
          <w:lang w:val="nl-BE"/>
        </w:rPr>
      </w:pPr>
      <w:r>
        <w:rPr>
          <w:lang w:val="nl-BE"/>
        </w:rPr>
        <w:lastRenderedPageBreak/>
        <w:t>Andere</w:t>
      </w:r>
    </w:p>
    <w:p w14:paraId="0D5BBF85" w14:textId="787B26A4" w:rsidR="001B2153" w:rsidRDefault="001B2153" w:rsidP="006A56F3">
      <w:pPr>
        <w:pStyle w:val="Heading3"/>
        <w:rPr>
          <w:lang w:val="nl-BE"/>
        </w:rPr>
      </w:pPr>
      <w:proofErr w:type="spellStart"/>
      <w:r>
        <w:rPr>
          <w:lang w:val="nl-BE"/>
        </w:rPr>
        <w:t>OptionsetMetadata</w:t>
      </w:r>
      <w:proofErr w:type="spellEnd"/>
    </w:p>
    <w:p w14:paraId="7C7A2945" w14:textId="2B0D1526" w:rsidR="00AD53D0" w:rsidRPr="00AD53D0" w:rsidRDefault="00AD53D0" w:rsidP="00AD53D0">
      <w:pPr>
        <w:rPr>
          <w:lang w:val="nl-BE"/>
        </w:rPr>
      </w:pPr>
      <w:r>
        <w:rPr>
          <w:lang w:val="nl-BE"/>
        </w:rPr>
        <w:t xml:space="preserve">Bevat de labels voor de </w:t>
      </w:r>
      <w:proofErr w:type="spellStart"/>
      <w:r>
        <w:rPr>
          <w:lang w:val="nl-BE"/>
        </w:rPr>
        <w:t>values</w:t>
      </w:r>
      <w:proofErr w:type="spellEnd"/>
      <w:r>
        <w:rPr>
          <w:lang w:val="nl-BE"/>
        </w:rPr>
        <w:t xml:space="preserve"> van keuzelijsten in Dynamics 365</w:t>
      </w:r>
    </w:p>
    <w:p w14:paraId="51B2A6E5" w14:textId="5A12FD6E" w:rsidR="002330F7" w:rsidRDefault="001B2153" w:rsidP="006A56F3">
      <w:pPr>
        <w:pStyle w:val="Heading3"/>
        <w:rPr>
          <w:lang w:val="nl-BE"/>
        </w:rPr>
      </w:pPr>
      <w:proofErr w:type="spellStart"/>
      <w:r>
        <w:rPr>
          <w:lang w:val="nl-BE"/>
        </w:rPr>
        <w:t>Model.json</w:t>
      </w:r>
      <w:proofErr w:type="spellEnd"/>
    </w:p>
    <w:p w14:paraId="2217E11A" w14:textId="1BAD92DE" w:rsidR="00EC3B22" w:rsidRPr="00EC3B22" w:rsidRDefault="00EC3B22" w:rsidP="00EC3B22">
      <w:pPr>
        <w:rPr>
          <w:lang w:val="nl-BE"/>
        </w:rPr>
      </w:pPr>
      <w:r>
        <w:rPr>
          <w:lang w:val="nl-BE"/>
        </w:rPr>
        <w:t xml:space="preserve">Omschrijft de </w:t>
      </w:r>
      <w:r w:rsidR="00422014">
        <w:rPr>
          <w:lang w:val="nl-BE"/>
        </w:rPr>
        <w:t>verschillende beschikbare tabellen en de hun velden.</w:t>
      </w:r>
    </w:p>
    <w:p w14:paraId="53696941" w14:textId="2217FF5E" w:rsidR="00086DBF" w:rsidRDefault="006A56F3" w:rsidP="006A56F3">
      <w:pPr>
        <w:pStyle w:val="Heading1"/>
        <w:rPr>
          <w:lang w:val="nl-BE"/>
        </w:rPr>
      </w:pPr>
      <w:r>
        <w:rPr>
          <w:lang w:val="nl-BE"/>
        </w:rPr>
        <w:t>Resultaat</w:t>
      </w:r>
    </w:p>
    <w:p w14:paraId="2D9607DB" w14:textId="0C49A4F1" w:rsidR="006A56F3" w:rsidRDefault="006A56F3" w:rsidP="006A56F3">
      <w:pPr>
        <w:rPr>
          <w:lang w:val="nl-BE"/>
        </w:rPr>
      </w:pPr>
      <w:r>
        <w:rPr>
          <w:lang w:val="nl-BE"/>
        </w:rPr>
        <w:t>Per groep, per jaar dient een CSV bestand gemaakt te worden</w:t>
      </w:r>
      <w:r w:rsidR="00E879F1">
        <w:rPr>
          <w:lang w:val="nl-BE"/>
        </w:rPr>
        <w:t xml:space="preserve"> met </w:t>
      </w:r>
      <w:r w:rsidR="00944657">
        <w:rPr>
          <w:lang w:val="nl-BE"/>
        </w:rPr>
        <w:t>de gegevens van de relevante premies</w:t>
      </w:r>
      <w:r w:rsidR="00E879F1">
        <w:rPr>
          <w:lang w:val="nl-BE"/>
        </w:rPr>
        <w:t>.</w:t>
      </w:r>
    </w:p>
    <w:tbl>
      <w:tblPr>
        <w:tblStyle w:val="GridTable1Light-Accent3"/>
        <w:tblW w:w="0" w:type="auto"/>
        <w:tblInd w:w="0" w:type="dxa"/>
        <w:tblLook w:val="04A0" w:firstRow="1" w:lastRow="0" w:firstColumn="1" w:lastColumn="0" w:noHBand="0" w:noVBand="1"/>
      </w:tblPr>
      <w:tblGrid>
        <w:gridCol w:w="2672"/>
        <w:gridCol w:w="3307"/>
      </w:tblGrid>
      <w:tr w:rsidR="00944657" w14:paraId="4C704FAF" w14:textId="77777777" w:rsidTr="00C06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25BAA635" w14:textId="1C6E93CF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i/>
                <w:iCs/>
                <w:lang w:val="fr-FR"/>
              </w:rPr>
              <w:t xml:space="preserve">De </w:t>
            </w:r>
            <w:proofErr w:type="spellStart"/>
            <w:r>
              <w:rPr>
                <w:i/>
                <w:iCs/>
                <w:lang w:val="fr-FR"/>
              </w:rPr>
              <w:t>velden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4870FA8" w14:textId="77777777" w:rsidR="00944657" w:rsidRDefault="00944657" w:rsidP="00C06AB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proofErr w:type="spellStart"/>
            <w:r>
              <w:rPr>
                <w:i/>
                <w:iCs/>
                <w:lang w:val="fr-FR"/>
              </w:rPr>
              <w:t>Opmerking</w:t>
            </w:r>
            <w:proofErr w:type="spellEnd"/>
          </w:p>
        </w:tc>
      </w:tr>
      <w:tr w:rsidR="00944657" w:rsidRPr="00944657" w14:paraId="598E72CC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BADDA7F" w14:textId="77777777" w:rsidR="00944657" w:rsidRDefault="00944657" w:rsidP="00C06ABC">
            <w:pPr>
              <w:rPr>
                <w:i/>
                <w:iCs/>
                <w:lang w:val="nl-BE"/>
              </w:rPr>
            </w:pPr>
            <w:r>
              <w:rPr>
                <w:lang w:val="nl-BE"/>
              </w:rPr>
              <w:t>Gr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27A3FF86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r>
              <w:rPr>
                <w:lang w:val="nl-BE"/>
              </w:rPr>
              <w:t>Prefix beroepsgroep waar het lid het meest recent aangesloten is.</w:t>
            </w:r>
          </w:p>
        </w:tc>
      </w:tr>
      <w:tr w:rsidR="00944657" w14:paraId="5C0C8810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48D6E203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t>Member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6A96820" w14:textId="6BE6BE3D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proofErr w:type="spellStart"/>
            <w:r>
              <w:rPr>
                <w:lang w:val="nl-BE"/>
              </w:rPr>
              <w:t>Membership</w:t>
            </w:r>
            <w:proofErr w:type="spellEnd"/>
            <w:r>
              <w:rPr>
                <w:lang w:val="nl-BE"/>
              </w:rPr>
              <w:t xml:space="preserve"> – </w:t>
            </w:r>
            <w:proofErr w:type="spellStart"/>
            <w:r>
              <w:rPr>
                <w:lang w:val="nl-BE"/>
              </w:rPr>
              <w:t>membership</w:t>
            </w:r>
            <w:proofErr w:type="spellEnd"/>
            <w:r>
              <w:rPr>
                <w:lang w:val="nl-BE"/>
              </w:rPr>
              <w:t xml:space="preserve"> </w:t>
            </w:r>
            <w:proofErr w:type="spellStart"/>
            <w:r>
              <w:rPr>
                <w:lang w:val="nl-BE"/>
              </w:rPr>
              <w:t>number</w:t>
            </w:r>
            <w:proofErr w:type="spellEnd"/>
          </w:p>
        </w:tc>
      </w:tr>
      <w:tr w:rsidR="00944657" w:rsidRPr="00944657" w14:paraId="146562B1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67CCB224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Anthea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32DAF13C" w14:textId="1993A555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Membership</w:t>
            </w:r>
            <w:proofErr w:type="spellEnd"/>
            <w:r>
              <w:rPr>
                <w:lang w:val="nl-BE"/>
              </w:rPr>
              <w:t xml:space="preserve"> – </w:t>
            </w:r>
            <w:proofErr w:type="spellStart"/>
            <w:r>
              <w:rPr>
                <w:lang w:val="nl-BE"/>
              </w:rPr>
              <w:t>anthea</w:t>
            </w:r>
            <w:proofErr w:type="spellEnd"/>
            <w:r>
              <w:rPr>
                <w:lang w:val="nl-BE"/>
              </w:rPr>
              <w:t xml:space="preserve"> </w:t>
            </w:r>
            <w:proofErr w:type="spellStart"/>
            <w:r>
              <w:rPr>
                <w:lang w:val="nl-BE"/>
              </w:rPr>
              <w:t>number</w:t>
            </w:r>
            <w:proofErr w:type="spellEnd"/>
          </w:p>
        </w:tc>
      </w:tr>
      <w:tr w:rsidR="00944657" w14:paraId="33606583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087D641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RefYear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463326B2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r>
              <w:rPr>
                <w:lang w:val="nl-BE"/>
              </w:rPr>
              <w:t>referentiejaar van de premie</w:t>
            </w:r>
          </w:p>
        </w:tc>
      </w:tr>
      <w:tr w:rsidR="00944657" w:rsidRPr="00944657" w14:paraId="3811C826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4232D2E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EntryDate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768A645" w14:textId="77777777" w:rsidR="00BB599E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invoerdatum in databank algemeen secretariaat</w:t>
            </w:r>
          </w:p>
          <w:p w14:paraId="24890857" w14:textId="2CEFB144" w:rsidR="00BB599E" w:rsidRPr="00BB599E" w:rsidRDefault="00BB599E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 xml:space="preserve">Premium </w:t>
            </w:r>
            <w:proofErr w:type="spellStart"/>
            <w:r>
              <w:rPr>
                <w:lang w:val="nl-BE"/>
              </w:rPr>
              <w:t>request</w:t>
            </w:r>
            <w:proofErr w:type="spellEnd"/>
            <w:r>
              <w:rPr>
                <w:lang w:val="nl-BE"/>
              </w:rPr>
              <w:t xml:space="preserve"> - </w:t>
            </w:r>
            <w:proofErr w:type="spellStart"/>
            <w:r>
              <w:rPr>
                <w:lang w:val="nl-BE"/>
              </w:rPr>
              <w:t>createdon</w:t>
            </w:r>
            <w:proofErr w:type="spellEnd"/>
          </w:p>
        </w:tc>
      </w:tr>
      <w:tr w:rsidR="00944657" w14:paraId="4B4F7BE8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D382BC7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t>Name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EF44032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>
              <w:rPr>
                <w:lang w:val="nl-BE"/>
              </w:rPr>
              <w:t>familienaam lid</w:t>
            </w:r>
          </w:p>
        </w:tc>
      </w:tr>
      <w:tr w:rsidR="00944657" w14:paraId="7D857F94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43514088" w14:textId="77777777" w:rsidR="00944657" w:rsidRDefault="00944657" w:rsidP="00C06ABC">
            <w:pPr>
              <w:rPr>
                <w:i/>
                <w:iCs/>
                <w:lang w:val="fr-FR"/>
              </w:rPr>
            </w:pPr>
            <w:proofErr w:type="spellStart"/>
            <w:r>
              <w:rPr>
                <w:lang w:val="nl-BE"/>
              </w:rPr>
              <w:lastRenderedPageBreak/>
              <w:t>FirstName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F2585AA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>
              <w:rPr>
                <w:lang w:val="nl-BE"/>
              </w:rPr>
              <w:t>voornaam lid</w:t>
            </w:r>
          </w:p>
        </w:tc>
      </w:tr>
      <w:tr w:rsidR="00944657" w14:paraId="2B39366C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57C5325" w14:textId="77777777" w:rsidR="00944657" w:rsidRDefault="00944657" w:rsidP="00C06ABC">
            <w:pPr>
              <w:rPr>
                <w:i/>
                <w:iCs/>
                <w:lang w:val="fr-FR"/>
              </w:rPr>
            </w:pPr>
            <w:proofErr w:type="spellStart"/>
            <w:r>
              <w:rPr>
                <w:lang w:val="en-GB"/>
              </w:rPr>
              <w:t>BirthDay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D8E6805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proofErr w:type="spellStart"/>
            <w:r>
              <w:rPr>
                <w:lang w:val="en-GB"/>
              </w:rPr>
              <w:t>geboortedatum</w:t>
            </w:r>
            <w:proofErr w:type="spellEnd"/>
            <w:r>
              <w:rPr>
                <w:lang w:val="en-GB"/>
              </w:rPr>
              <w:t xml:space="preserve"> lid</w:t>
            </w:r>
          </w:p>
        </w:tc>
      </w:tr>
      <w:tr w:rsidR="00944657" w14:paraId="58F234F1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4CE9A653" w14:textId="77777777" w:rsidR="00944657" w:rsidRDefault="00944657" w:rsidP="00C06ABC">
            <w:pPr>
              <w:rPr>
                <w:i/>
                <w:iCs/>
                <w:lang w:val="en-GB"/>
              </w:rPr>
            </w:pPr>
            <w:r>
              <w:rPr>
                <w:lang w:val="en-GB"/>
              </w:rPr>
              <w:t>Type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3A9E96DE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DOH (Declaration on Honour), FORM (</w:t>
            </w:r>
            <w:proofErr w:type="spellStart"/>
            <w:r>
              <w:rPr>
                <w:lang w:val="en-GB"/>
              </w:rPr>
              <w:t>Formuliernummer</w:t>
            </w:r>
            <w:proofErr w:type="spellEnd"/>
            <w:r>
              <w:rPr>
                <w:lang w:val="en-GB"/>
              </w:rPr>
              <w:t xml:space="preserve">), </w:t>
            </w:r>
          </w:p>
          <w:p w14:paraId="1B59CAFC" w14:textId="2F0D74C8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QR (QR-code)</w:t>
            </w:r>
          </w:p>
          <w:p w14:paraId="5F62FB07" w14:textId="4866F8F8" w:rsidR="005C3A32" w:rsidRPr="005F0031" w:rsidRDefault="005C3A3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 w:rsidRPr="005F0031">
              <w:rPr>
                <w:rFonts w:asciiTheme="minorHAnsi" w:hAnsiTheme="minorHAnsi" w:cstheme="minorHAnsi"/>
                <w:szCs w:val="22"/>
                <w:lang w:val="en-GB"/>
              </w:rPr>
              <w:t xml:space="preserve">IF </w:t>
            </w:r>
            <w:proofErr w:type="spellStart"/>
            <w:r w:rsidRPr="00C20207">
              <w:rPr>
                <w:rFonts w:asciiTheme="minorHAnsi" w:hAnsiTheme="minorHAnsi" w:cstheme="minorHAnsi"/>
                <w:szCs w:val="22"/>
                <w:lang w:val="en-BE" w:eastAsia="en-BE"/>
              </w:rPr>
              <w:t>new_scannedrequestcode</w:t>
            </w:r>
            <w:proofErr w:type="spellEnd"/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 xml:space="preserve"> = </w:t>
            </w:r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>552010000</w:t>
            </w:r>
          </w:p>
          <w:p w14:paraId="370A0C35" w14:textId="17833149" w:rsidR="005C3A32" w:rsidRPr="005F0031" w:rsidRDefault="005C3A3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>{</w:t>
            </w:r>
          </w:p>
          <w:p w14:paraId="13205181" w14:textId="0349F50C" w:rsidR="005C3A32" w:rsidRPr="005F0031" w:rsidRDefault="005C3A3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en-BE" w:eastAsia="en-BE"/>
              </w:rPr>
            </w:pPr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 xml:space="preserve">IF </w:t>
            </w:r>
            <w:proofErr w:type="spellStart"/>
            <w:r w:rsidRPr="00C20207">
              <w:rPr>
                <w:rFonts w:asciiTheme="minorHAnsi" w:hAnsiTheme="minorHAnsi" w:cstheme="minorHAnsi"/>
                <w:szCs w:val="22"/>
                <w:lang w:val="en-BE" w:eastAsia="en-BE"/>
              </w:rPr>
              <w:t>new_isdeclarationonhonour</w:t>
            </w:r>
            <w:proofErr w:type="spellEnd"/>
          </w:p>
          <w:p w14:paraId="163B1245" w14:textId="3F72A6E7" w:rsidR="005F0031" w:rsidRDefault="005F0031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‘</w:t>
            </w:r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>DOH</w:t>
            </w: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’</w:t>
            </w:r>
          </w:p>
          <w:p w14:paraId="44952594" w14:textId="506ACD69" w:rsidR="00CA0607" w:rsidRDefault="00CA060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ELSE</w:t>
            </w:r>
          </w:p>
          <w:p w14:paraId="23FA9ECE" w14:textId="138B704F" w:rsidR="00CA0607" w:rsidRPr="005F0031" w:rsidRDefault="00CA060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‘FORM’</w:t>
            </w:r>
          </w:p>
          <w:p w14:paraId="57FB37D9" w14:textId="5B9A5AA5" w:rsidR="005C3A32" w:rsidRDefault="005C3A3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 w:rsidRPr="005F0031">
              <w:rPr>
                <w:rFonts w:asciiTheme="minorHAnsi" w:hAnsiTheme="minorHAnsi" w:cstheme="minorHAnsi"/>
                <w:szCs w:val="22"/>
                <w:lang w:val="fr-BE" w:eastAsia="en-BE"/>
              </w:rPr>
              <w:t>}</w:t>
            </w:r>
          </w:p>
          <w:p w14:paraId="72795872" w14:textId="62C4AA21" w:rsidR="00CA0607" w:rsidRDefault="00CA060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ELSE</w:t>
            </w:r>
          </w:p>
          <w:p w14:paraId="05D8FD6F" w14:textId="77777777" w:rsidR="00CA0607" w:rsidRDefault="00CA060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{</w:t>
            </w:r>
          </w:p>
          <w:p w14:paraId="22843AC4" w14:textId="3B49D7C1" w:rsidR="00CA0607" w:rsidRDefault="002C4061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 xml:space="preserve">IF </w:t>
            </w:r>
            <w:proofErr w:type="spellStart"/>
            <w:r w:rsidRPr="002C4061">
              <w:rPr>
                <w:rFonts w:asciiTheme="minorHAnsi" w:hAnsiTheme="minorHAnsi" w:cstheme="minorHAnsi"/>
                <w:szCs w:val="22"/>
                <w:lang w:val="fr-BE" w:eastAsia="en-BE"/>
              </w:rPr>
              <w:t>new_scannedrequestcode</w:t>
            </w:r>
            <w:proofErr w:type="spellEnd"/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 xml:space="preserve"> = </w:t>
            </w:r>
            <w:r w:rsidRPr="002C4061">
              <w:rPr>
                <w:rFonts w:asciiTheme="minorHAnsi" w:hAnsiTheme="minorHAnsi" w:cstheme="minorHAnsi"/>
                <w:szCs w:val="22"/>
                <w:lang w:val="fr-BE" w:eastAsia="en-BE"/>
              </w:rPr>
              <w:t>552010001</w:t>
            </w:r>
          </w:p>
          <w:p w14:paraId="25C6C886" w14:textId="611A4847" w:rsidR="002C4061" w:rsidRDefault="002C4061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‘QR’</w:t>
            </w:r>
          </w:p>
          <w:p w14:paraId="4D6A797D" w14:textId="0813AC62" w:rsidR="002C4061" w:rsidRDefault="002C4061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ELSE</w:t>
            </w:r>
          </w:p>
          <w:p w14:paraId="37818429" w14:textId="7FDC226F" w:rsidR="002C4061" w:rsidRDefault="002C4061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‘UNKNOWN’</w:t>
            </w:r>
          </w:p>
          <w:p w14:paraId="710E9EE2" w14:textId="1D080476" w:rsidR="00B50C62" w:rsidRPr="002C4061" w:rsidRDefault="00CA0607" w:rsidP="002C40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Cs w:val="22"/>
                <w:lang w:val="fr-BE" w:eastAsia="en-BE"/>
              </w:rPr>
            </w:pPr>
            <w:r>
              <w:rPr>
                <w:rFonts w:asciiTheme="minorHAnsi" w:hAnsiTheme="minorHAnsi" w:cstheme="minorHAnsi"/>
                <w:szCs w:val="22"/>
                <w:lang w:val="fr-BE" w:eastAsia="en-BE"/>
              </w:rPr>
              <w:t>}</w:t>
            </w:r>
          </w:p>
        </w:tc>
      </w:tr>
      <w:tr w:rsidR="00944657" w:rsidRPr="00944657" w14:paraId="05001B57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5EE5F0AB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IdAdm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364EB846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IdAdm</w:t>
            </w:r>
            <w:proofErr w:type="spellEnd"/>
            <w:r>
              <w:rPr>
                <w:lang w:val="nl-BE"/>
              </w:rPr>
              <w:t xml:space="preserve"> = Identificatie Administratie = 4 cijfers die toegekend zijn (door de </w:t>
            </w:r>
            <w:r>
              <w:rPr>
                <w:lang w:val="nl-BE"/>
              </w:rPr>
              <w:lastRenderedPageBreak/>
              <w:t>Commissie) aan de administratie waar het lid werkt</w:t>
            </w:r>
          </w:p>
        </w:tc>
      </w:tr>
      <w:tr w:rsidR="00944657" w14:paraId="58AFBA16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0259E23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lastRenderedPageBreak/>
              <w:t>Form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E5CA3C3" w14:textId="77777777" w:rsidR="00D00AA3" w:rsidRDefault="00D00AA3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F</w:t>
            </w:r>
            <w:r w:rsidR="00944657">
              <w:rPr>
                <w:lang w:val="nl-BE"/>
              </w:rPr>
              <w:t>ormuliernummer</w:t>
            </w:r>
          </w:p>
          <w:p w14:paraId="4A36CBA0" w14:textId="77777777" w:rsidR="00D00AA3" w:rsidRDefault="00D00AA3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54A9E">
              <w:t xml:space="preserve">IF </w:t>
            </w:r>
            <w:proofErr w:type="spellStart"/>
            <w:r w:rsidR="00754A9E" w:rsidRPr="00754A9E">
              <w:t>new_requesttypeid</w:t>
            </w:r>
            <w:proofErr w:type="spellEnd"/>
            <w:r w:rsidR="00754A9E" w:rsidRPr="00754A9E">
              <w:t xml:space="preserve"> = </w:t>
            </w:r>
            <w:r w:rsidR="00754A9E" w:rsidRPr="00754A9E">
              <w:t>"d026f6f9-fc82-ea11-a811-000d3a2d0171"</w:t>
            </w:r>
          </w:p>
          <w:p w14:paraId="47FD8725" w14:textId="77777777" w:rsidR="00754A9E" w:rsidRDefault="00754A9E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{</w:t>
            </w:r>
          </w:p>
          <w:p w14:paraId="146F74EB" w14:textId="76E7C709" w:rsidR="00847E42" w:rsidRPr="00847E42" w:rsidRDefault="00847E4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BE"/>
              </w:rPr>
            </w:pPr>
            <w:r w:rsidRPr="00847E42">
              <w:rPr>
                <w:lang w:val="en-BE"/>
              </w:rPr>
              <w:t>substring(</w:t>
            </w:r>
            <w:proofErr w:type="spellStart"/>
            <w:r w:rsidRPr="00847E42">
              <w:rPr>
                <w:lang w:val="en-BE"/>
              </w:rPr>
              <w:t>new_formnumber</w:t>
            </w:r>
            <w:proofErr w:type="spellEnd"/>
            <w:r w:rsidRPr="00847E42">
              <w:rPr>
                <w:lang w:val="en-BE"/>
              </w:rPr>
              <w:t>, 1, 4) + '-' + substring(</w:t>
            </w:r>
            <w:proofErr w:type="spellStart"/>
            <w:r w:rsidRPr="00847E42">
              <w:rPr>
                <w:lang w:val="en-BE"/>
              </w:rPr>
              <w:t>new_formnumber</w:t>
            </w:r>
            <w:proofErr w:type="spellEnd"/>
            <w:r w:rsidRPr="00847E42">
              <w:rPr>
                <w:lang w:val="en-BE"/>
              </w:rPr>
              <w:t>, 5, 6) + '-' + substring(</w:t>
            </w:r>
            <w:proofErr w:type="spellStart"/>
            <w:r w:rsidRPr="00847E42">
              <w:rPr>
                <w:lang w:val="en-BE"/>
              </w:rPr>
              <w:t>new_formnumber</w:t>
            </w:r>
            <w:proofErr w:type="spellEnd"/>
            <w:r w:rsidRPr="00847E42">
              <w:rPr>
                <w:lang w:val="en-BE"/>
              </w:rPr>
              <w:t>, 11, 20)</w:t>
            </w:r>
          </w:p>
          <w:p w14:paraId="16255B5A" w14:textId="77777777" w:rsidR="00754A9E" w:rsidRDefault="00754A9E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}</w:t>
            </w:r>
          </w:p>
          <w:p w14:paraId="5BB48C8A" w14:textId="77777777" w:rsidR="00754A9E" w:rsidRDefault="00754A9E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ELSE</w:t>
            </w:r>
          </w:p>
          <w:p w14:paraId="6E309421" w14:textId="4AC0D009" w:rsidR="00754A9E" w:rsidRPr="00754A9E" w:rsidRDefault="00847E4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47E42">
              <w:t>new_formnumber</w:t>
            </w:r>
            <w:proofErr w:type="spellEnd"/>
          </w:p>
        </w:tc>
      </w:tr>
      <w:tr w:rsidR="00944657" w14:paraId="681BC6FD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6882C0D2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Contribution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B2C2887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r>
              <w:rPr>
                <w:lang w:val="nl-BE"/>
              </w:rPr>
              <w:t>jaarbijdrage lid in referentiejaar</w:t>
            </w:r>
          </w:p>
        </w:tc>
      </w:tr>
      <w:tr w:rsidR="00944657" w:rsidRPr="00FB6F23" w14:paraId="035C57DD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CADD32C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t>Prem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38AEABF" w14:textId="6E2D7515" w:rsidR="00944657" w:rsidRPr="00FB6F23" w:rsidRDefault="00FB6F23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NL"/>
              </w:rPr>
            </w:pPr>
            <w:r>
              <w:rPr>
                <w:lang w:val="nl-BE"/>
              </w:rPr>
              <w:t>P</w:t>
            </w:r>
            <w:r w:rsidR="00944657">
              <w:rPr>
                <w:lang w:val="nl-BE"/>
              </w:rPr>
              <w:t>remiebedrag</w:t>
            </w:r>
            <w:r>
              <w:rPr>
                <w:lang w:val="nl-BE"/>
              </w:rPr>
              <w:t>, steeds 2 cijfers na de komma.</w:t>
            </w:r>
          </w:p>
        </w:tc>
      </w:tr>
      <w:tr w:rsidR="00944657" w14:paraId="5B5B1407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08A36ECA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t>Status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020055B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status van behandeling</w:t>
            </w:r>
          </w:p>
          <w:p w14:paraId="7E1CD467" w14:textId="46E0A7B2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proofErr w:type="spellStart"/>
            <w:r w:rsidRPr="00E5611B">
              <w:rPr>
                <w:i/>
                <w:iCs/>
              </w:rPr>
              <w:t>iif</w:t>
            </w:r>
            <w:proofErr w:type="spellEnd"/>
            <w:r w:rsidRPr="00E5611B">
              <w:rPr>
                <w:i/>
                <w:iCs/>
              </w:rPr>
              <w:t>(</w:t>
            </w:r>
            <w:r w:rsidR="00A34781">
              <w:rPr>
                <w:i/>
                <w:iCs/>
              </w:rPr>
              <w:t xml:space="preserve">ORIGINAL </w:t>
            </w:r>
            <w:proofErr w:type="spellStart"/>
            <w:r w:rsidR="00A34781">
              <w:rPr>
                <w:i/>
                <w:iCs/>
              </w:rPr>
              <w:t>PREMIUM.</w:t>
            </w:r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552010004,</w:t>
            </w:r>
          </w:p>
          <w:p w14:paraId="330D73EC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>case(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552010000, "1",</w:t>
            </w:r>
          </w:p>
          <w:p w14:paraId="2624EBFE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552010001, "10",</w:t>
            </w:r>
          </w:p>
          <w:p w14:paraId="717E3F25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lastRenderedPageBreak/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552010002, "1",</w:t>
            </w:r>
          </w:p>
          <w:p w14:paraId="13496069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552010003, "10",</w:t>
            </w:r>
          </w:p>
          <w:p w14:paraId="01045A44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552010004, "5",</w:t>
            </w:r>
          </w:p>
          <w:p w14:paraId="1F078612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552010005, "11",</w:t>
            </w:r>
          </w:p>
          <w:p w14:paraId="7EAF302F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552010006, "1",</w:t>
            </w:r>
          </w:p>
          <w:p w14:paraId="21D88A01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552010007, "10",</w:t>
            </w:r>
          </w:p>
          <w:p w14:paraId="0B32FB18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552010008, "8",</w:t>
            </w:r>
          </w:p>
          <w:p w14:paraId="3DD77A12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"")</w:t>
            </w:r>
          </w:p>
          <w:p w14:paraId="0E72E0C7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>,</w:t>
            </w:r>
          </w:p>
          <w:p w14:paraId="6825FCC5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>case(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552010000, "1",</w:t>
            </w:r>
          </w:p>
          <w:p w14:paraId="145F008A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552010001, "2",</w:t>
            </w:r>
          </w:p>
          <w:p w14:paraId="1BA461FC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552010002, "1",</w:t>
            </w:r>
          </w:p>
          <w:p w14:paraId="0C4FCEB3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552010003, "2",</w:t>
            </w:r>
          </w:p>
          <w:p w14:paraId="6CB96DCF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552010004, "5",</w:t>
            </w:r>
          </w:p>
          <w:p w14:paraId="20B694AA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552010005, "11",</w:t>
            </w:r>
          </w:p>
          <w:p w14:paraId="1771F7FB" w14:textId="77777777" w:rsidR="00B96411" w:rsidRPr="00E5611B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E5611B">
              <w:rPr>
                <w:i/>
                <w:iCs/>
              </w:rPr>
              <w:lastRenderedPageBreak/>
              <w:t xml:space="preserve">    </w:t>
            </w:r>
            <w:proofErr w:type="spellStart"/>
            <w:r w:rsidRPr="00E5611B">
              <w:rPr>
                <w:i/>
                <w:iCs/>
              </w:rPr>
              <w:t>new_treatmentstate</w:t>
            </w:r>
            <w:proofErr w:type="spellEnd"/>
            <w:r w:rsidRPr="00E5611B">
              <w:rPr>
                <w:i/>
                <w:iCs/>
              </w:rPr>
              <w:t xml:space="preserve"> == 552010006, "1",</w:t>
            </w:r>
          </w:p>
          <w:p w14:paraId="0A4310D5" w14:textId="77777777" w:rsidR="00B96411" w:rsidRPr="00B96411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 w:rsidRPr="00E5611B">
              <w:rPr>
                <w:i/>
                <w:iCs/>
              </w:rPr>
              <w:t xml:space="preserve">    </w:t>
            </w:r>
            <w:proofErr w:type="spellStart"/>
            <w:r w:rsidRPr="00B96411">
              <w:rPr>
                <w:i/>
                <w:iCs/>
                <w:lang w:val="fr-FR"/>
              </w:rPr>
              <w:t>new_treatmentstate</w:t>
            </w:r>
            <w:proofErr w:type="spellEnd"/>
            <w:r w:rsidRPr="00B96411">
              <w:rPr>
                <w:i/>
                <w:iCs/>
                <w:lang w:val="fr-FR"/>
              </w:rPr>
              <w:t xml:space="preserve"> == 552010007, "2",</w:t>
            </w:r>
          </w:p>
          <w:p w14:paraId="49E97B25" w14:textId="77777777" w:rsidR="00B96411" w:rsidRPr="00B96411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 w:rsidRPr="00B96411">
              <w:rPr>
                <w:i/>
                <w:iCs/>
                <w:lang w:val="fr-FR"/>
              </w:rPr>
              <w:t xml:space="preserve">    </w:t>
            </w:r>
            <w:proofErr w:type="spellStart"/>
            <w:r w:rsidRPr="00B96411">
              <w:rPr>
                <w:i/>
                <w:iCs/>
                <w:lang w:val="fr-FR"/>
              </w:rPr>
              <w:t>new_treatmentstate</w:t>
            </w:r>
            <w:proofErr w:type="spellEnd"/>
            <w:r w:rsidRPr="00B96411">
              <w:rPr>
                <w:i/>
                <w:iCs/>
                <w:lang w:val="fr-FR"/>
              </w:rPr>
              <w:t xml:space="preserve"> == 552010008, "8",</w:t>
            </w:r>
          </w:p>
          <w:p w14:paraId="1D260406" w14:textId="77777777" w:rsidR="00B96411" w:rsidRPr="00B96411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 w:rsidRPr="00B96411">
              <w:rPr>
                <w:i/>
                <w:iCs/>
                <w:lang w:val="fr-FR"/>
              </w:rPr>
              <w:t xml:space="preserve">    "")</w:t>
            </w:r>
          </w:p>
          <w:p w14:paraId="00DDE306" w14:textId="56751BE4" w:rsidR="00B96411" w:rsidRDefault="00B96411" w:rsidP="00B964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 w:rsidRPr="00B96411">
              <w:rPr>
                <w:i/>
                <w:iCs/>
                <w:lang w:val="fr-FR"/>
              </w:rPr>
              <w:t>)</w:t>
            </w:r>
          </w:p>
        </w:tc>
      </w:tr>
      <w:tr w:rsidR="00944657" w14:paraId="7491B437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501C28E2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lastRenderedPageBreak/>
              <w:t>PayDate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66F1428E" w14:textId="3BE838B6" w:rsidR="00944657" w:rsidRDefault="00E5611B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B</w:t>
            </w:r>
            <w:r w:rsidR="00944657">
              <w:rPr>
                <w:lang w:val="nl-BE"/>
              </w:rPr>
              <w:t>etaaldatum</w:t>
            </w:r>
          </w:p>
          <w:p w14:paraId="63595152" w14:textId="2F360D3F" w:rsidR="00E5611B" w:rsidRDefault="00E5611B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proofErr w:type="spellStart"/>
            <w:r w:rsidRPr="00E5611B">
              <w:rPr>
                <w:i/>
                <w:iCs/>
                <w:lang w:val="nl-BE"/>
              </w:rPr>
              <w:t>new_paymentdate</w:t>
            </w:r>
            <w:proofErr w:type="spellEnd"/>
          </w:p>
        </w:tc>
      </w:tr>
      <w:tr w:rsidR="00944657" w14:paraId="355186EE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4BBA4BC" w14:textId="77777777" w:rsidR="00944657" w:rsidRDefault="00944657" w:rsidP="00C06ABC">
            <w:pPr>
              <w:rPr>
                <w:i/>
                <w:iCs/>
                <w:lang w:val="fr-FR"/>
              </w:rPr>
            </w:pPr>
            <w:r>
              <w:rPr>
                <w:lang w:val="nl-BE"/>
              </w:rPr>
              <w:t>Account</w:t>
            </w:r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DAB726C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fr-FR"/>
              </w:rPr>
            </w:pPr>
            <w:r>
              <w:rPr>
                <w:lang w:val="nl-BE"/>
              </w:rPr>
              <w:t>rekeningnummer</w:t>
            </w:r>
          </w:p>
        </w:tc>
      </w:tr>
      <w:tr w:rsidR="00944657" w:rsidRPr="00944657" w14:paraId="295358B5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13B22F4E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Remark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35CD8AD2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r>
              <w:rPr>
                <w:lang w:val="nl-BE"/>
              </w:rPr>
              <w:t>opmerking bij de premie (bv rekening afgesloten,…)</w:t>
            </w:r>
          </w:p>
        </w:tc>
      </w:tr>
      <w:tr w:rsidR="00944657" w:rsidRPr="00944657" w14:paraId="63A09E1B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D7ED6FD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Avalon_Remark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75C8F53C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technische opmerkingen uit de databank</w:t>
            </w:r>
          </w:p>
          <w:p w14:paraId="3974F1BD" w14:textId="49E399CB" w:rsidR="00A72972" w:rsidRPr="00062B9B" w:rsidRDefault="00A72972" w:rsidP="00A729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BE"/>
              </w:rPr>
            </w:pPr>
            <w:r>
              <w:rPr>
                <w:lang w:val="nl-BE"/>
              </w:rPr>
              <w:t>B</w:t>
            </w:r>
            <w:r w:rsidRPr="00062B9B">
              <w:rPr>
                <w:lang w:val="nl-BE"/>
              </w:rPr>
              <w:t>evat het woord FEEDBACK al</w:t>
            </w:r>
            <w:r>
              <w:rPr>
                <w:lang w:val="nl-BE"/>
              </w:rPr>
              <w:t>s feedback op de premie op ‘Yes’ staat.</w:t>
            </w:r>
          </w:p>
          <w:p w14:paraId="060AB3CE" w14:textId="092F4724" w:rsidR="00A72972" w:rsidRDefault="00A72972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</w:p>
        </w:tc>
      </w:tr>
      <w:tr w:rsidR="00944657" w:rsidRPr="00944657" w14:paraId="301AC724" w14:textId="77777777" w:rsidTr="00C06AB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2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23DE5B76" w14:textId="77777777" w:rsidR="00944657" w:rsidRDefault="00944657" w:rsidP="00C06ABC">
            <w:pPr>
              <w:rPr>
                <w:i/>
                <w:iCs/>
                <w:lang w:val="nl-BE"/>
              </w:rPr>
            </w:pPr>
            <w:proofErr w:type="spellStart"/>
            <w:r>
              <w:rPr>
                <w:lang w:val="nl-BE"/>
              </w:rPr>
              <w:t>IDADM_Gr</w:t>
            </w:r>
            <w:proofErr w:type="spellEnd"/>
          </w:p>
        </w:tc>
        <w:tc>
          <w:tcPr>
            <w:tcW w:w="3307" w:type="dxa"/>
            <w:tcBorders>
              <w:top w:val="single" w:sz="4" w:space="0" w:color="BFEFAE" w:themeColor="accent3" w:themeTint="66"/>
              <w:left w:val="single" w:sz="4" w:space="0" w:color="BFEFAE" w:themeColor="accent3" w:themeTint="66"/>
              <w:bottom w:val="single" w:sz="4" w:space="0" w:color="BFEFAE" w:themeColor="accent3" w:themeTint="66"/>
              <w:right w:val="single" w:sz="4" w:space="0" w:color="BFEFAE" w:themeColor="accent3" w:themeTint="66"/>
            </w:tcBorders>
            <w:hideMark/>
          </w:tcPr>
          <w:p w14:paraId="246775B1" w14:textId="77777777" w:rsidR="00944657" w:rsidRDefault="00944657" w:rsidP="00C06A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nl-BE"/>
              </w:rPr>
            </w:pPr>
            <w:r>
              <w:rPr>
                <w:lang w:val="nl-BE"/>
              </w:rPr>
              <w:t>prefix beroepsgroep, die instaat voor de behandeling van de dossiers van de administratie vermeld op de premie-aanvraag.</w:t>
            </w:r>
          </w:p>
        </w:tc>
      </w:tr>
    </w:tbl>
    <w:p w14:paraId="5CE8E225" w14:textId="6088EC0A" w:rsidR="00E879F1" w:rsidRDefault="005E7BF6" w:rsidP="00A72468">
      <w:pPr>
        <w:pStyle w:val="Heading2"/>
        <w:rPr>
          <w:lang w:val="nl-NL"/>
        </w:rPr>
      </w:pPr>
      <w:r>
        <w:rPr>
          <w:lang w:val="nl-NL"/>
        </w:rPr>
        <w:lastRenderedPageBreak/>
        <w:t>D</w:t>
      </w:r>
      <w:r w:rsidR="00A72468" w:rsidRPr="00A72468">
        <w:rPr>
          <w:lang w:val="nl-NL"/>
        </w:rPr>
        <w:t>eterminatie van welke groepen de premie in hun bestand krijgen</w:t>
      </w:r>
    </w:p>
    <w:p w14:paraId="709AF57F" w14:textId="266705A7" w:rsidR="00EA41EE" w:rsidRPr="00EA41EE" w:rsidRDefault="00EA41EE" w:rsidP="00EA41EE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068"/>
        <w:contextualSpacing w:val="0"/>
        <w:rPr>
          <w:lang w:val="nl-NL"/>
        </w:rPr>
      </w:pPr>
      <w:r w:rsidRPr="00EA41EE">
        <w:rPr>
          <w:lang w:val="nl-NL"/>
        </w:rPr>
        <w:t xml:space="preserve">zoek de groep op in </w:t>
      </w:r>
      <w:proofErr w:type="spellStart"/>
      <w:r w:rsidRPr="00EA41EE">
        <w:rPr>
          <w:lang w:val="nl-NL"/>
        </w:rPr>
        <w:t>memberships</w:t>
      </w:r>
      <w:proofErr w:type="spellEnd"/>
      <w:r w:rsidRPr="00EA41EE">
        <w:rPr>
          <w:lang w:val="nl-NL"/>
        </w:rPr>
        <w:t xml:space="preserve"> van het </w:t>
      </w:r>
      <w:r w:rsidRPr="00EA41EE">
        <w:rPr>
          <w:b/>
          <w:bCs/>
          <w:i/>
          <w:iCs/>
          <w:lang w:val="nl-NL"/>
        </w:rPr>
        <w:t>referentiejaar</w:t>
      </w:r>
      <w:r w:rsidRPr="00EA41EE">
        <w:rPr>
          <w:lang w:val="nl-NL"/>
        </w:rPr>
        <w:t xml:space="preserve"> (jaar op premie) en het </w:t>
      </w:r>
      <w:r w:rsidRPr="00EA41EE">
        <w:rPr>
          <w:b/>
          <w:bCs/>
          <w:i/>
          <w:iCs/>
          <w:lang w:val="nl-NL"/>
        </w:rPr>
        <w:t xml:space="preserve">jaartal van de </w:t>
      </w:r>
      <w:proofErr w:type="spellStart"/>
      <w:r w:rsidRPr="00EA41EE">
        <w:rPr>
          <w:b/>
          <w:bCs/>
          <w:i/>
          <w:iCs/>
          <w:lang w:val="nl-NL"/>
        </w:rPr>
        <w:t>EntryDate</w:t>
      </w:r>
      <w:proofErr w:type="spellEnd"/>
      <w:r w:rsidRPr="00EA41EE">
        <w:rPr>
          <w:lang w:val="nl-NL"/>
        </w:rPr>
        <w:t xml:space="preserve"> en het </w:t>
      </w:r>
      <w:r w:rsidRPr="00EA41EE">
        <w:rPr>
          <w:b/>
          <w:bCs/>
          <w:i/>
          <w:iCs/>
          <w:lang w:val="nl-NL"/>
        </w:rPr>
        <w:t>kalenderjaar</w:t>
      </w:r>
      <w:r w:rsidRPr="00EA41EE">
        <w:rPr>
          <w:lang w:val="nl-NL"/>
        </w:rPr>
        <w:t xml:space="preserve">, daar waar een </w:t>
      </w:r>
      <w:r w:rsidR="00232E0F">
        <w:rPr>
          <w:lang w:val="nl-NL"/>
        </w:rPr>
        <w:t>New</w:t>
      </w:r>
      <w:r w:rsidRPr="00EA41EE">
        <w:rPr>
          <w:lang w:val="nl-NL"/>
        </w:rPr>
        <w:t xml:space="preserve"> Member Status = Active of F30 Status = Active of </w:t>
      </w:r>
      <w:proofErr w:type="spellStart"/>
      <w:r w:rsidRPr="00EA41EE">
        <w:rPr>
          <w:lang w:val="nl-NL"/>
        </w:rPr>
        <w:t>Aclvb</w:t>
      </w:r>
      <w:proofErr w:type="spellEnd"/>
      <w:r w:rsidRPr="00EA41EE">
        <w:rPr>
          <w:lang w:val="nl-NL"/>
        </w:rPr>
        <w:t xml:space="preserve"> Status = Active.</w:t>
      </w:r>
    </w:p>
    <w:p w14:paraId="03C8F15E" w14:textId="77777777" w:rsidR="00EA41EE" w:rsidRPr="00EA41EE" w:rsidRDefault="00EA41EE" w:rsidP="00EA41EE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ind w:left="1068"/>
        <w:contextualSpacing w:val="0"/>
        <w:rPr>
          <w:lang w:val="nl-NL"/>
        </w:rPr>
      </w:pPr>
      <w:r w:rsidRPr="00EA41EE">
        <w:rPr>
          <w:lang w:val="nl-NL"/>
        </w:rPr>
        <w:t>zoek de groep op aan de hand van de IDADM (via IDADM-jaar-beroepsgroep tabel)</w:t>
      </w:r>
    </w:p>
    <w:p w14:paraId="197ADE4B" w14:textId="5F0EC77D" w:rsidR="002C107C" w:rsidRDefault="00E22E74" w:rsidP="002C107C">
      <w:pPr>
        <w:rPr>
          <w:lang w:val="nl-NL"/>
        </w:rPr>
      </w:pPr>
      <w:r w:rsidRPr="00E22E74">
        <w:rPr>
          <w:lang w:val="nl-NL"/>
        </w:rPr>
        <w:t>-&gt; zorg ervoor dat de groep maar één keer voorkomt in dit lijstje van groepen (kan meerdere malen zijn).</w:t>
      </w:r>
    </w:p>
    <w:p w14:paraId="4F911E3A" w14:textId="77777777" w:rsidR="00C47C00" w:rsidRDefault="00C47C00" w:rsidP="002C107C">
      <w:pPr>
        <w:rPr>
          <w:lang w:val="nl-NL"/>
        </w:rPr>
      </w:pPr>
    </w:p>
    <w:p w14:paraId="5F9A596F" w14:textId="77777777" w:rsidR="00C47C00" w:rsidRDefault="00C47C00" w:rsidP="00C47C00">
      <w:r>
        <w:t xml:space="preserve">Veld </w:t>
      </w:r>
      <w:r w:rsidRPr="00062B9B">
        <w:rPr>
          <w:b/>
          <w:bCs/>
        </w:rPr>
        <w:t>GR</w:t>
      </w:r>
    </w:p>
    <w:p w14:paraId="3F65D955" w14:textId="77777777" w:rsidR="00C47C00" w:rsidRDefault="00C47C00" w:rsidP="00C47C00"/>
    <w:p w14:paraId="414F5BD5" w14:textId="38A21481" w:rsidR="00C47C00" w:rsidRPr="00C47C00" w:rsidRDefault="00C47C00" w:rsidP="00C47C00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C47C00">
        <w:rPr>
          <w:lang w:val="nl-NL"/>
        </w:rPr>
        <w:t xml:space="preserve">Indien de groep een </w:t>
      </w:r>
      <w:proofErr w:type="spellStart"/>
      <w:r w:rsidRPr="00C47C00">
        <w:rPr>
          <w:lang w:val="nl-NL"/>
        </w:rPr>
        <w:t>membership</w:t>
      </w:r>
      <w:proofErr w:type="spellEnd"/>
      <w:r w:rsidRPr="00C47C00">
        <w:rPr>
          <w:lang w:val="nl-NL"/>
        </w:rPr>
        <w:t xml:space="preserve"> heeft in het </w:t>
      </w:r>
      <w:r w:rsidRPr="00C47C00">
        <w:rPr>
          <w:b/>
          <w:bCs/>
          <w:i/>
          <w:iCs/>
          <w:lang w:val="nl-NL"/>
        </w:rPr>
        <w:t>referentiejaar</w:t>
      </w:r>
      <w:r w:rsidRPr="00C47C00">
        <w:rPr>
          <w:lang w:val="nl-NL"/>
        </w:rPr>
        <w:t xml:space="preserve"> (jaar op premie) of het </w:t>
      </w:r>
      <w:r w:rsidRPr="00C47C00">
        <w:rPr>
          <w:b/>
          <w:bCs/>
          <w:i/>
          <w:iCs/>
          <w:lang w:val="nl-NL"/>
        </w:rPr>
        <w:t xml:space="preserve">jaartal van de </w:t>
      </w:r>
      <w:proofErr w:type="spellStart"/>
      <w:r w:rsidRPr="00C47C00">
        <w:rPr>
          <w:b/>
          <w:bCs/>
          <w:i/>
          <w:iCs/>
          <w:lang w:val="nl-NL"/>
        </w:rPr>
        <w:t>EntryDate</w:t>
      </w:r>
      <w:proofErr w:type="spellEnd"/>
      <w:r w:rsidRPr="00C47C00">
        <w:rPr>
          <w:lang w:val="nl-NL"/>
        </w:rPr>
        <w:t xml:space="preserve"> of het </w:t>
      </w:r>
      <w:r w:rsidRPr="00C47C00">
        <w:rPr>
          <w:b/>
          <w:bCs/>
          <w:i/>
          <w:iCs/>
          <w:lang w:val="nl-NL"/>
        </w:rPr>
        <w:t>kalenderjaar</w:t>
      </w:r>
      <w:r w:rsidRPr="00C47C00">
        <w:rPr>
          <w:lang w:val="nl-NL"/>
        </w:rPr>
        <w:t xml:space="preserve"> met een </w:t>
      </w:r>
      <w:r w:rsidR="00232E0F">
        <w:rPr>
          <w:lang w:val="nl-NL"/>
        </w:rPr>
        <w:t xml:space="preserve">New </w:t>
      </w:r>
      <w:r w:rsidRPr="00C47C00">
        <w:rPr>
          <w:lang w:val="nl-NL"/>
        </w:rPr>
        <w:t xml:space="preserve">Member Status = Active of F30 Status = Active of </w:t>
      </w:r>
      <w:proofErr w:type="spellStart"/>
      <w:r w:rsidRPr="00C47C00">
        <w:rPr>
          <w:lang w:val="nl-NL"/>
        </w:rPr>
        <w:t>Aclvb</w:t>
      </w:r>
      <w:proofErr w:type="spellEnd"/>
      <w:r w:rsidRPr="00C47C00">
        <w:rPr>
          <w:lang w:val="nl-NL"/>
        </w:rPr>
        <w:t xml:space="preserve"> Status = Active:</w:t>
      </w:r>
    </w:p>
    <w:p w14:paraId="1C82DEEF" w14:textId="77777777" w:rsidR="00C47C00" w:rsidRPr="00F1582A" w:rsidRDefault="00C47C00" w:rsidP="00C47C00">
      <w:pPr>
        <w:pStyle w:val="ListParagraph"/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Ja: vul de groep in </w:t>
      </w:r>
      <w:r w:rsidRPr="00F1582A">
        <w:rPr>
          <w:b/>
          <w:bCs/>
          <w:lang w:val="nl-NL"/>
        </w:rPr>
        <w:t>(GR)</w:t>
      </w:r>
    </w:p>
    <w:p w14:paraId="63AF4785" w14:textId="4830917D" w:rsidR="00C47C00" w:rsidRPr="00F1582A" w:rsidRDefault="00C47C00" w:rsidP="00C47C00">
      <w:pPr>
        <w:pStyle w:val="ListParagraph"/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Neen: kijk of er een andere groep is die een </w:t>
      </w:r>
      <w:proofErr w:type="spellStart"/>
      <w:r w:rsidRPr="00F1582A">
        <w:rPr>
          <w:lang w:val="nl-NL"/>
        </w:rPr>
        <w:t>membership</w:t>
      </w:r>
      <w:proofErr w:type="spellEnd"/>
      <w:r w:rsidRPr="00F1582A">
        <w:rPr>
          <w:lang w:val="nl-NL"/>
        </w:rPr>
        <w:t xml:space="preserve"> heeft in het </w:t>
      </w:r>
      <w:r w:rsidRPr="00F1582A">
        <w:rPr>
          <w:b/>
          <w:bCs/>
          <w:i/>
          <w:iCs/>
          <w:lang w:val="nl-NL"/>
        </w:rPr>
        <w:t>referentiejaar</w:t>
      </w:r>
      <w:r w:rsidRPr="00F1582A">
        <w:rPr>
          <w:lang w:val="nl-NL"/>
        </w:rPr>
        <w:t xml:space="preserve"> (jaar op premie) of het </w:t>
      </w:r>
      <w:r w:rsidRPr="00F1582A">
        <w:rPr>
          <w:b/>
          <w:bCs/>
          <w:i/>
          <w:iCs/>
          <w:lang w:val="nl-NL"/>
        </w:rPr>
        <w:t xml:space="preserve">jaartal van de </w:t>
      </w:r>
      <w:proofErr w:type="spellStart"/>
      <w:r w:rsidRPr="00F1582A">
        <w:rPr>
          <w:b/>
          <w:bCs/>
          <w:i/>
          <w:iCs/>
          <w:lang w:val="nl-NL"/>
        </w:rPr>
        <w:t>EntryDate</w:t>
      </w:r>
      <w:proofErr w:type="spellEnd"/>
      <w:r w:rsidRPr="00F1582A">
        <w:rPr>
          <w:lang w:val="nl-NL"/>
        </w:rPr>
        <w:t xml:space="preserve"> of het </w:t>
      </w:r>
      <w:r w:rsidRPr="00F1582A">
        <w:rPr>
          <w:b/>
          <w:bCs/>
          <w:i/>
          <w:iCs/>
          <w:lang w:val="nl-NL"/>
        </w:rPr>
        <w:t>kalenderjaar</w:t>
      </w:r>
      <w:r w:rsidRPr="00F1582A">
        <w:rPr>
          <w:lang w:val="nl-NL"/>
        </w:rPr>
        <w:t xml:space="preserve"> met een </w:t>
      </w:r>
      <w:r w:rsidR="00E3298F">
        <w:rPr>
          <w:lang w:val="nl-NL"/>
        </w:rPr>
        <w:t>NEW</w:t>
      </w:r>
      <w:r w:rsidRPr="00F1582A">
        <w:rPr>
          <w:lang w:val="nl-NL"/>
        </w:rPr>
        <w:t xml:space="preserve"> Member Status = Active of F30 Status = Active of </w:t>
      </w:r>
      <w:proofErr w:type="spellStart"/>
      <w:r w:rsidRPr="00F1582A">
        <w:rPr>
          <w:lang w:val="nl-NL"/>
        </w:rPr>
        <w:t>Aclvb</w:t>
      </w:r>
      <w:proofErr w:type="spellEnd"/>
      <w:r w:rsidRPr="00F1582A">
        <w:rPr>
          <w:lang w:val="nl-NL"/>
        </w:rPr>
        <w:t xml:space="preserve"> Status = Active</w:t>
      </w:r>
    </w:p>
    <w:p w14:paraId="5657AB35" w14:textId="77777777" w:rsidR="00C47C00" w:rsidRPr="00F1582A" w:rsidRDefault="00C47C00" w:rsidP="00C47C00">
      <w:pPr>
        <w:pStyle w:val="ListParagraph"/>
        <w:numPr>
          <w:ilvl w:val="2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Ja: vul de groep in </w:t>
      </w:r>
      <w:r w:rsidRPr="00F1582A">
        <w:rPr>
          <w:b/>
          <w:bCs/>
          <w:lang w:val="nl-NL"/>
        </w:rPr>
        <w:t>(GR) (liever een beroepsgroep dan 00ACL)</w:t>
      </w:r>
    </w:p>
    <w:p w14:paraId="7C4FEDB0" w14:textId="77777777" w:rsidR="00C47C00" w:rsidRPr="00F1582A" w:rsidRDefault="00C47C00" w:rsidP="00C47C00">
      <w:pPr>
        <w:pStyle w:val="ListParagraph"/>
        <w:numPr>
          <w:ilvl w:val="2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Neen: laat de groep leeg </w:t>
      </w:r>
      <w:r w:rsidRPr="00F1582A">
        <w:rPr>
          <w:b/>
          <w:bCs/>
          <w:lang w:val="nl-NL"/>
        </w:rPr>
        <w:t>(GR)</w:t>
      </w:r>
    </w:p>
    <w:p w14:paraId="215E662F" w14:textId="77777777" w:rsidR="00C47C00" w:rsidRPr="00F1582A" w:rsidRDefault="00C47C00" w:rsidP="00C47C00">
      <w:pPr>
        <w:rPr>
          <w:lang w:val="nl-NL"/>
        </w:rPr>
      </w:pPr>
    </w:p>
    <w:p w14:paraId="3D82EC9F" w14:textId="77777777" w:rsidR="00C47C00" w:rsidRDefault="00C47C00" w:rsidP="00C47C00">
      <w:r>
        <w:t xml:space="preserve">Veld </w:t>
      </w:r>
      <w:r>
        <w:rPr>
          <w:b/>
          <w:bCs/>
        </w:rPr>
        <w:t xml:space="preserve">Member </w:t>
      </w:r>
      <w:proofErr w:type="spellStart"/>
      <w:r>
        <w:rPr>
          <w:b/>
          <w:bCs/>
        </w:rPr>
        <w:t>en</w:t>
      </w:r>
      <w:proofErr w:type="spellEnd"/>
      <w:r>
        <w:rPr>
          <w:b/>
          <w:bCs/>
        </w:rPr>
        <w:t xml:space="preserve"> Anthea</w:t>
      </w:r>
    </w:p>
    <w:p w14:paraId="62BC578B" w14:textId="77777777" w:rsidR="00C47C00" w:rsidRDefault="00C47C00" w:rsidP="00C47C00"/>
    <w:p w14:paraId="6E7749C8" w14:textId="77777777" w:rsidR="00C47C00" w:rsidRDefault="00C47C00" w:rsidP="00C47C00">
      <w:pPr>
        <w:pStyle w:val="ListParagraph"/>
        <w:numPr>
          <w:ilvl w:val="0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</w:pPr>
      <w:r>
        <w:t xml:space="preserve">Was GR </w:t>
      </w:r>
      <w:proofErr w:type="spellStart"/>
      <w:r>
        <w:t>leeg</w:t>
      </w:r>
      <w:proofErr w:type="spellEnd"/>
      <w:r>
        <w:t>?</w:t>
      </w:r>
    </w:p>
    <w:p w14:paraId="71567923" w14:textId="77777777" w:rsidR="00C47C00" w:rsidRPr="00F1582A" w:rsidRDefault="00C47C00" w:rsidP="00C47C00">
      <w:pPr>
        <w:pStyle w:val="ListParagraph"/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Ja: laat ook Member en </w:t>
      </w:r>
      <w:proofErr w:type="spellStart"/>
      <w:r w:rsidRPr="00F1582A">
        <w:rPr>
          <w:lang w:val="nl-NL"/>
        </w:rPr>
        <w:t>Anthea</w:t>
      </w:r>
      <w:proofErr w:type="spellEnd"/>
      <w:r w:rsidRPr="00F1582A">
        <w:rPr>
          <w:lang w:val="nl-NL"/>
        </w:rPr>
        <w:t xml:space="preserve"> leeg</w:t>
      </w:r>
    </w:p>
    <w:p w14:paraId="1D721ABE" w14:textId="77777777" w:rsidR="00C47C00" w:rsidRDefault="00C47C00" w:rsidP="00C47C00">
      <w:pPr>
        <w:pStyle w:val="ListParagraph"/>
        <w:numPr>
          <w:ilvl w:val="1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</w:pPr>
      <w:proofErr w:type="spellStart"/>
      <w:r>
        <w:t>Neen</w:t>
      </w:r>
      <w:proofErr w:type="spellEnd"/>
      <w:r>
        <w:t xml:space="preserve">: </w:t>
      </w:r>
    </w:p>
    <w:p w14:paraId="3D78BB92" w14:textId="60EA3FBE" w:rsidR="00C47C00" w:rsidRPr="00E3298F" w:rsidRDefault="00C47C00" w:rsidP="00C47C00">
      <w:pPr>
        <w:pStyle w:val="ListParagraph"/>
        <w:numPr>
          <w:ilvl w:val="2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Zoek naar Member (lidnummer) eerst </w:t>
      </w:r>
      <w:proofErr w:type="spellStart"/>
      <w:r w:rsidRPr="00F1582A">
        <w:rPr>
          <w:lang w:val="nl-NL"/>
        </w:rPr>
        <w:t>memberhips</w:t>
      </w:r>
      <w:proofErr w:type="spellEnd"/>
      <w:r w:rsidRPr="00F1582A">
        <w:rPr>
          <w:lang w:val="nl-NL"/>
        </w:rPr>
        <w:t xml:space="preserve"> van deze groep </w:t>
      </w:r>
      <w:r w:rsidRPr="00F1582A">
        <w:rPr>
          <w:b/>
          <w:bCs/>
          <w:lang w:val="nl-NL"/>
        </w:rPr>
        <w:t>GR</w:t>
      </w:r>
      <w:r w:rsidRPr="00F1582A">
        <w:rPr>
          <w:lang w:val="nl-NL"/>
        </w:rPr>
        <w:t xml:space="preserve"> eerst in het </w:t>
      </w:r>
      <w:r w:rsidRPr="00F1582A">
        <w:rPr>
          <w:b/>
          <w:bCs/>
          <w:i/>
          <w:iCs/>
          <w:lang w:val="nl-NL"/>
        </w:rPr>
        <w:t>kalenderjaar</w:t>
      </w:r>
      <w:r w:rsidRPr="00F1582A">
        <w:rPr>
          <w:lang w:val="nl-NL"/>
        </w:rPr>
        <w:t xml:space="preserve">, daarna het </w:t>
      </w:r>
      <w:r w:rsidRPr="00F1582A">
        <w:rPr>
          <w:b/>
          <w:bCs/>
          <w:i/>
          <w:iCs/>
          <w:lang w:val="nl-NL"/>
        </w:rPr>
        <w:t xml:space="preserve">jaartal van de </w:t>
      </w:r>
      <w:proofErr w:type="spellStart"/>
      <w:r w:rsidRPr="00F1582A">
        <w:rPr>
          <w:b/>
          <w:bCs/>
          <w:i/>
          <w:iCs/>
          <w:lang w:val="nl-NL"/>
        </w:rPr>
        <w:t>EntryDate</w:t>
      </w:r>
      <w:proofErr w:type="spellEnd"/>
      <w:r w:rsidRPr="00F1582A">
        <w:rPr>
          <w:lang w:val="nl-NL"/>
        </w:rPr>
        <w:t xml:space="preserve">  en daarna in  het </w:t>
      </w:r>
      <w:r w:rsidRPr="00F1582A">
        <w:rPr>
          <w:b/>
          <w:bCs/>
          <w:i/>
          <w:iCs/>
          <w:lang w:val="nl-NL"/>
        </w:rPr>
        <w:t>referentiejaar</w:t>
      </w:r>
      <w:r w:rsidRPr="00F1582A">
        <w:rPr>
          <w:lang w:val="nl-NL"/>
        </w:rPr>
        <w:t xml:space="preserve"> (jaar op premie). </w:t>
      </w:r>
      <w:r w:rsidRPr="00E3298F">
        <w:rPr>
          <w:lang w:val="nl-NL"/>
        </w:rPr>
        <w:t>Vul het nummer in, indien gevonden, laat leeg indien niet</w:t>
      </w:r>
    </w:p>
    <w:p w14:paraId="5BC0B3FE" w14:textId="77777777" w:rsidR="00C47C00" w:rsidRPr="00F1582A" w:rsidRDefault="00C47C00" w:rsidP="00C47C00">
      <w:pPr>
        <w:pStyle w:val="ListParagraph"/>
        <w:numPr>
          <w:ilvl w:val="2"/>
          <w:numId w:val="1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 w:line="240" w:lineRule="auto"/>
        <w:contextualSpacing w:val="0"/>
        <w:rPr>
          <w:lang w:val="nl-NL"/>
        </w:rPr>
      </w:pPr>
      <w:r w:rsidRPr="00F1582A">
        <w:rPr>
          <w:lang w:val="nl-NL"/>
        </w:rPr>
        <w:t xml:space="preserve">Doe hetzelfde voor het </w:t>
      </w:r>
      <w:proofErr w:type="spellStart"/>
      <w:r w:rsidRPr="00F1582A">
        <w:rPr>
          <w:lang w:val="nl-NL"/>
        </w:rPr>
        <w:t>Anthea</w:t>
      </w:r>
      <w:proofErr w:type="spellEnd"/>
      <w:r w:rsidRPr="00F1582A">
        <w:rPr>
          <w:lang w:val="nl-NL"/>
        </w:rPr>
        <w:t>-Nummer</w:t>
      </w:r>
    </w:p>
    <w:p w14:paraId="20E07FFA" w14:textId="77777777" w:rsidR="00C47C00" w:rsidRPr="00E22E74" w:rsidRDefault="00C47C00" w:rsidP="002C107C">
      <w:pPr>
        <w:rPr>
          <w:lang w:val="nl-NL"/>
        </w:rPr>
      </w:pPr>
    </w:p>
    <w:sectPr w:rsidR="00C47C00" w:rsidRPr="00E22E74" w:rsidSect="00CF476E">
      <w:headerReference w:type="default" r:id="rId15"/>
      <w:footerReference w:type="default" r:id="rId16"/>
      <w:headerReference w:type="first" r:id="rId17"/>
      <w:footerReference w:type="first" r:id="rId18"/>
      <w:pgSz w:w="11906" w:h="16838"/>
      <w:pgMar w:top="1712" w:right="1247" w:bottom="720" w:left="1134" w:header="680" w:footer="1134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14538" w14:textId="77777777" w:rsidR="007A0CA4" w:rsidRDefault="007A0CA4">
      <w:r>
        <w:separator/>
      </w:r>
    </w:p>
  </w:endnote>
  <w:endnote w:type="continuationSeparator" w:id="0">
    <w:p w14:paraId="578254A9" w14:textId="77777777" w:rsidR="007A0CA4" w:rsidRDefault="007A0C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72BE1" w14:textId="77777777" w:rsidR="009F1521" w:rsidRDefault="009F1521" w:rsidP="000C4140">
    <w:pPr>
      <w:pStyle w:val="Voettekst1"/>
      <w:tabs>
        <w:tab w:val="clear" w:pos="10065"/>
        <w:tab w:val="right" w:pos="9638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17BA20F" wp14:editId="6F04F217">
              <wp:simplePos x="0" y="0"/>
              <wp:positionH relativeFrom="column">
                <wp:posOffset>-719455</wp:posOffset>
              </wp:positionH>
              <wp:positionV relativeFrom="paragraph">
                <wp:posOffset>840740</wp:posOffset>
              </wp:positionV>
              <wp:extent cx="7565390" cy="271780"/>
              <wp:effectExtent l="0" t="0" r="3810" b="0"/>
              <wp:wrapNone/>
              <wp:docPr id="5" name="Rechthoe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5390" cy="271780"/>
                      </a:xfrm>
                      <a:prstGeom prst="rect">
                        <a:avLst/>
                      </a:prstGeom>
                      <a:solidFill>
                        <a:srgbClr val="0F2C4E"/>
                      </a:solidFill>
                      <a:ln w="12700" cap="flat">
                        <a:noFill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A7D24" id="Rechthoek 5" o:spid="_x0000_s1026" style="position:absolute;margin-left:-56.65pt;margin-top:66.2pt;width:595.7pt;height:2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" fillcolor="#0f2c4e" stroked="f" strokeweight="1pt">
              <v:stroke miterlimit="4"/>
              <v:textbox inset="8pt,8pt,8pt,8pt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BC848A1" wp14:editId="3D970E19">
              <wp:simplePos x="0" y="0"/>
              <wp:positionH relativeFrom="column">
                <wp:posOffset>-714114</wp:posOffset>
              </wp:positionH>
              <wp:positionV relativeFrom="paragraph">
                <wp:posOffset>657636</wp:posOffset>
              </wp:positionV>
              <wp:extent cx="7560310" cy="190500"/>
              <wp:effectExtent l="0" t="0" r="0" b="0"/>
              <wp:wrapNone/>
              <wp:docPr id="4" name="Rechthoek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10" cy="190500"/>
                      </a:xfrm>
                      <a:prstGeom prst="rect">
                        <a:avLst/>
                      </a:prstGeom>
                      <a:solidFill>
                        <a:srgbClr val="3A88C8"/>
                      </a:solidFill>
                      <a:ln w="12700" cap="flat">
                        <a:noFill/>
                        <a:miter lim="4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101600" tIns="101600" rIns="101600" bIns="101600" numCol="1" spcCol="3810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85C330" id="Rechthoek 4" o:spid="_x0000_s1026" style="position:absolute;margin-left:-56.25pt;margin-top:51.8pt;width:595.3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" fillcolor="#3a88c8" stroked="f" strokeweight="1pt">
              <v:stroke miterlimit="4"/>
              <v:textbox inset="8pt,8pt,8pt,8pt"/>
            </v:rect>
          </w:pict>
        </mc:Fallback>
      </mc:AlternateContent>
    </w:r>
    <w:r>
      <w:br/>
      <w:t xml:space="preserve">Net IT nv - Gentse Steenweg 281 - B-9620 Zottegem - 0466.765.186 – </w:t>
    </w:r>
    <w:hyperlink r:id="rId1" w:history="1">
      <w:r w:rsidRPr="00953BC9">
        <w:rPr>
          <w:rStyle w:val="Hyperlink"/>
        </w:rPr>
        <w:t>www.net-it.be</w:t>
      </w:r>
    </w:hyperlink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3</w:t>
    </w:r>
    <w:r>
      <w:fldChar w:fldCharType="end"/>
    </w:r>
    <w:r>
      <w:t>|</w:t>
    </w:r>
    <w:r w:rsidR="00232E0F">
      <w:fldChar w:fldCharType="begin"/>
    </w:r>
    <w:r w:rsidR="00232E0F">
      <w:instrText xml:space="preserve"> NUMPAGES  \* Arabic  \* MERGEFORMAT </w:instrText>
    </w:r>
    <w:r w:rsidR="00232E0F">
      <w:fldChar w:fldCharType="separate"/>
    </w:r>
    <w:r>
      <w:rPr>
        <w:noProof/>
      </w:rPr>
      <w:t>5</w:t>
    </w:r>
    <w:r w:rsidR="00232E0F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9A876" w14:textId="77777777" w:rsidR="003A220F" w:rsidRDefault="009F1521">
    <w:pPr>
      <w:pStyle w:val="Footer"/>
    </w:pPr>
    <w:r>
      <w:rPr>
        <w:noProof/>
      </w:rPr>
      <mc:AlternateContent>
        <mc:Choice Requires="wpg">
          <w:drawing>
            <wp:anchor distT="152400" distB="152400" distL="152400" distR="152400" simplePos="0" relativeHeight="251662336" behindDoc="0" locked="0" layoutInCell="1" allowOverlap="1" wp14:anchorId="5DB1F07E" wp14:editId="0E63FBA7">
              <wp:simplePos x="0" y="0"/>
              <wp:positionH relativeFrom="page">
                <wp:posOffset>-3175</wp:posOffset>
              </wp:positionH>
              <wp:positionV relativeFrom="page">
                <wp:posOffset>8799830</wp:posOffset>
              </wp:positionV>
              <wp:extent cx="7559675" cy="1893570"/>
              <wp:effectExtent l="0" t="0" r="0" b="0"/>
              <wp:wrapTopAndBottom distT="152400" distB="152400"/>
              <wp:docPr id="1073741831" name="officeArt objec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59675" cy="1893570"/>
                        <a:chOff x="0" y="0"/>
                        <a:chExt cx="7560056" cy="1449176"/>
                      </a:xfrm>
                    </wpg:grpSpPr>
                    <wps:wsp>
                      <wps:cNvPr id="1073741829" name="Shape 1073741829"/>
                      <wps:cNvSpPr/>
                      <wps:spPr>
                        <a:xfrm>
                          <a:off x="0" y="0"/>
                          <a:ext cx="7560057" cy="1270000"/>
                        </a:xfrm>
                        <a:prstGeom prst="rect">
                          <a:avLst/>
                        </a:prstGeom>
                        <a:solidFill>
                          <a:srgbClr val="3B88C7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  <wps:wsp>
                      <wps:cNvPr id="1073741830" name="Shape 1073741830"/>
                      <wps:cNvSpPr/>
                      <wps:spPr>
                        <a:xfrm>
                          <a:off x="0" y="1011470"/>
                          <a:ext cx="7560057" cy="437707"/>
                        </a:xfrm>
                        <a:prstGeom prst="rect">
                          <a:avLst/>
                        </a:prstGeom>
                        <a:solidFill>
                          <a:srgbClr val="0F2C4E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5CB631A" id="officeArt object" o:spid="_x0000_s1026" style="position:absolute;margin-left:-.25pt;margin-top:692.9pt;width:595.25pt;height:149.1pt;z-index:251662336;mso-wrap-distance-left:12pt;mso-wrap-distance-top:12pt;mso-wrap-distance-right:12pt;mso-wrap-distance-bottom:12pt;mso-position-horizontal-relative:page;mso-position-vertical-relative:page;mso-height-relative:margin" coordsize="75600,14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">
              <v:rect id="Shape 1073741829" o:spid="_x0000_s1027" style="position:absolute;width:75600;height:1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" fillcolor="#3b88c7" stroked="f" strokeweight="1pt">
                <v:stroke miterlimit="4"/>
              </v:rect>
              <v:rect id="Shape 1073741830" o:spid="_x0000_s1028" style="position:absolute;top:10114;width:75600;height:4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" fillcolor="#0f2c4e" stroked="f" strokeweight="1pt">
                <v:stroke miterlimit="4"/>
              </v:rect>
              <w10:wrap type="topAndBottom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12ACD" w14:textId="77777777" w:rsidR="007A0CA4" w:rsidRDefault="007A0CA4">
      <w:r>
        <w:separator/>
      </w:r>
    </w:p>
  </w:footnote>
  <w:footnote w:type="continuationSeparator" w:id="0">
    <w:p w14:paraId="5283E8A1" w14:textId="77777777" w:rsidR="007A0CA4" w:rsidRDefault="007A0C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6197D0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  <w:r>
      <w:rPr>
        <w:noProof/>
      </w:rPr>
      <w:drawing>
        <wp:anchor distT="0" distB="0" distL="114300" distR="114300" simplePos="0" relativeHeight="251663360" behindDoc="0" locked="0" layoutInCell="1" allowOverlap="1" wp14:anchorId="4754266A" wp14:editId="02527C6A">
          <wp:simplePos x="0" y="0"/>
          <wp:positionH relativeFrom="margin">
            <wp:align>left</wp:align>
          </wp:positionH>
          <wp:positionV relativeFrom="paragraph">
            <wp:posOffset>6350</wp:posOffset>
          </wp:positionV>
          <wp:extent cx="1093733" cy="571500"/>
          <wp:effectExtent l="0" t="0" r="0" b="0"/>
          <wp:wrapNone/>
          <wp:docPr id="8" name="Afbeelding 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NetIT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3733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709E50D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</w:p>
  <w:p w14:paraId="21A4D913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</w:p>
  <w:p w14:paraId="4C286DF7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</w:p>
  <w:p w14:paraId="460F822F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</w:p>
  <w:p w14:paraId="5C021CAA" w14:textId="77777777" w:rsidR="009F1521" w:rsidRDefault="009F1521" w:rsidP="005E4555">
    <w:pPr>
      <w:pStyle w:val="Kop-envoettekst"/>
      <w:tabs>
        <w:tab w:val="clear" w:pos="9020"/>
        <w:tab w:val="center" w:pos="4819"/>
        <w:tab w:val="right" w:pos="9638"/>
      </w:tabs>
      <w:ind w:firstLine="14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674AC" w14:textId="77777777" w:rsidR="009F1521" w:rsidRDefault="009F1521" w:rsidP="004B5EB4">
    <w:pPr>
      <w:ind w:firstLine="142"/>
    </w:pPr>
    <w:r>
      <w:rPr>
        <w:noProof/>
      </w:rPr>
      <w:drawing>
        <wp:inline distT="0" distB="0" distL="0" distR="0" wp14:anchorId="6704A51A" wp14:editId="383ED659">
          <wp:extent cx="2819400" cy="1473200"/>
          <wp:effectExtent l="0" t="0" r="0" b="0"/>
          <wp:docPr id="9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NetITCov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9400" cy="1473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56E5E0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77AF8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9C268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D2A0FE3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D2C2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85893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E34009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08CC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664EB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F3E9E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EEF189B"/>
    <w:multiLevelType w:val="hybridMultilevel"/>
    <w:tmpl w:val="38EAC8B0"/>
    <w:lvl w:ilvl="0" w:tplc="7EFE5D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C476610A">
      <w:numFmt w:val="bullet"/>
      <w:lvlText w:val="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DF2857"/>
    <w:multiLevelType w:val="hybridMultilevel"/>
    <w:tmpl w:val="0024C9EE"/>
    <w:lvl w:ilvl="0" w:tplc="6D3617B0"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FA4AAB"/>
    <w:multiLevelType w:val="hybridMultilevel"/>
    <w:tmpl w:val="E7926292"/>
    <w:lvl w:ilvl="0" w:tplc="2F68081E">
      <w:numFmt w:val="bullet"/>
      <w:lvlText w:val=""/>
      <w:lvlJc w:val="left"/>
      <w:pPr>
        <w:ind w:left="720" w:hanging="360"/>
      </w:pPr>
      <w:rPr>
        <w:rFonts w:ascii="Symbol" w:eastAsia="Arial Unicode MS" w:hAnsi="Symbol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F35080"/>
    <w:multiLevelType w:val="multilevel"/>
    <w:tmpl w:val="0813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13"/>
  </w:num>
  <w:num w:numId="12">
    <w:abstractNumId w:val="12"/>
  </w:num>
  <w:num w:numId="13">
    <w:abstractNumId w:val="11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CA4"/>
    <w:rsid w:val="000167F4"/>
    <w:rsid w:val="00017BCA"/>
    <w:rsid w:val="00020184"/>
    <w:rsid w:val="00022EB3"/>
    <w:rsid w:val="00026513"/>
    <w:rsid w:val="00036F59"/>
    <w:rsid w:val="00052699"/>
    <w:rsid w:val="00061055"/>
    <w:rsid w:val="000621AE"/>
    <w:rsid w:val="00064A55"/>
    <w:rsid w:val="0007118D"/>
    <w:rsid w:val="00081623"/>
    <w:rsid w:val="00085A3A"/>
    <w:rsid w:val="00086DBF"/>
    <w:rsid w:val="000948EC"/>
    <w:rsid w:val="00095859"/>
    <w:rsid w:val="000B0207"/>
    <w:rsid w:val="000C4140"/>
    <w:rsid w:val="000C4BE2"/>
    <w:rsid w:val="000D5FA3"/>
    <w:rsid w:val="000D6780"/>
    <w:rsid w:val="000E680D"/>
    <w:rsid w:val="000F1DE4"/>
    <w:rsid w:val="000F2955"/>
    <w:rsid w:val="00102423"/>
    <w:rsid w:val="00124F05"/>
    <w:rsid w:val="0012528C"/>
    <w:rsid w:val="001466B0"/>
    <w:rsid w:val="0015663B"/>
    <w:rsid w:val="00161FAE"/>
    <w:rsid w:val="00163AB2"/>
    <w:rsid w:val="0017152E"/>
    <w:rsid w:val="00177E39"/>
    <w:rsid w:val="001925B7"/>
    <w:rsid w:val="001B2153"/>
    <w:rsid w:val="001C03B9"/>
    <w:rsid w:val="001C4B31"/>
    <w:rsid w:val="001D77F7"/>
    <w:rsid w:val="001E32F2"/>
    <w:rsid w:val="002073E3"/>
    <w:rsid w:val="00217349"/>
    <w:rsid w:val="00221EEC"/>
    <w:rsid w:val="00232752"/>
    <w:rsid w:val="00232E0F"/>
    <w:rsid w:val="002330F7"/>
    <w:rsid w:val="002540D6"/>
    <w:rsid w:val="002604B9"/>
    <w:rsid w:val="00261690"/>
    <w:rsid w:val="00271485"/>
    <w:rsid w:val="002721B8"/>
    <w:rsid w:val="002855E6"/>
    <w:rsid w:val="002861CE"/>
    <w:rsid w:val="00286552"/>
    <w:rsid w:val="00297D3D"/>
    <w:rsid w:val="00297E13"/>
    <w:rsid w:val="002C107C"/>
    <w:rsid w:val="002C4061"/>
    <w:rsid w:val="002D5068"/>
    <w:rsid w:val="002D7867"/>
    <w:rsid w:val="002E55E3"/>
    <w:rsid w:val="002F4613"/>
    <w:rsid w:val="00305705"/>
    <w:rsid w:val="00315C25"/>
    <w:rsid w:val="00325BF3"/>
    <w:rsid w:val="0034146E"/>
    <w:rsid w:val="00342318"/>
    <w:rsid w:val="00354E52"/>
    <w:rsid w:val="00355028"/>
    <w:rsid w:val="00367E57"/>
    <w:rsid w:val="00370409"/>
    <w:rsid w:val="00375911"/>
    <w:rsid w:val="00382FE0"/>
    <w:rsid w:val="003A220F"/>
    <w:rsid w:val="003A3425"/>
    <w:rsid w:val="003B4EF0"/>
    <w:rsid w:val="003C7C35"/>
    <w:rsid w:val="003D4516"/>
    <w:rsid w:val="003D672B"/>
    <w:rsid w:val="003E3B7E"/>
    <w:rsid w:val="00406CB6"/>
    <w:rsid w:val="00407B04"/>
    <w:rsid w:val="00410029"/>
    <w:rsid w:val="004203E4"/>
    <w:rsid w:val="00422014"/>
    <w:rsid w:val="0043190D"/>
    <w:rsid w:val="00454263"/>
    <w:rsid w:val="00462256"/>
    <w:rsid w:val="00467A87"/>
    <w:rsid w:val="00470A01"/>
    <w:rsid w:val="004728B8"/>
    <w:rsid w:val="00482B47"/>
    <w:rsid w:val="00483334"/>
    <w:rsid w:val="0049460E"/>
    <w:rsid w:val="004A1DD4"/>
    <w:rsid w:val="004A4D5C"/>
    <w:rsid w:val="004B5EB4"/>
    <w:rsid w:val="004C236D"/>
    <w:rsid w:val="004C63C9"/>
    <w:rsid w:val="004D5871"/>
    <w:rsid w:val="004F1CF8"/>
    <w:rsid w:val="004F3021"/>
    <w:rsid w:val="004F5855"/>
    <w:rsid w:val="00505169"/>
    <w:rsid w:val="005056C1"/>
    <w:rsid w:val="00526CE5"/>
    <w:rsid w:val="0053158C"/>
    <w:rsid w:val="005335F6"/>
    <w:rsid w:val="00534484"/>
    <w:rsid w:val="005400BD"/>
    <w:rsid w:val="00540ED2"/>
    <w:rsid w:val="00544159"/>
    <w:rsid w:val="0054495E"/>
    <w:rsid w:val="005532AA"/>
    <w:rsid w:val="0055348B"/>
    <w:rsid w:val="0055446A"/>
    <w:rsid w:val="00565DE2"/>
    <w:rsid w:val="00567494"/>
    <w:rsid w:val="00570544"/>
    <w:rsid w:val="005A479F"/>
    <w:rsid w:val="005B5754"/>
    <w:rsid w:val="005C3A32"/>
    <w:rsid w:val="005E4555"/>
    <w:rsid w:val="005E7BF6"/>
    <w:rsid w:val="005F0031"/>
    <w:rsid w:val="00603278"/>
    <w:rsid w:val="00616828"/>
    <w:rsid w:val="00621854"/>
    <w:rsid w:val="00626C2B"/>
    <w:rsid w:val="0063350C"/>
    <w:rsid w:val="00636C98"/>
    <w:rsid w:val="006409F8"/>
    <w:rsid w:val="00651D08"/>
    <w:rsid w:val="0065533C"/>
    <w:rsid w:val="006620B5"/>
    <w:rsid w:val="0066210A"/>
    <w:rsid w:val="006628FA"/>
    <w:rsid w:val="00664C0C"/>
    <w:rsid w:val="00674F08"/>
    <w:rsid w:val="006A4AE5"/>
    <w:rsid w:val="006A56F3"/>
    <w:rsid w:val="006D2186"/>
    <w:rsid w:val="006D4215"/>
    <w:rsid w:val="006D6837"/>
    <w:rsid w:val="006F10A8"/>
    <w:rsid w:val="006F2495"/>
    <w:rsid w:val="006F6D78"/>
    <w:rsid w:val="007012FB"/>
    <w:rsid w:val="00712B2D"/>
    <w:rsid w:val="007151FA"/>
    <w:rsid w:val="00716EFF"/>
    <w:rsid w:val="0073497E"/>
    <w:rsid w:val="00736206"/>
    <w:rsid w:val="007549DD"/>
    <w:rsid w:val="00754A9E"/>
    <w:rsid w:val="00755C1F"/>
    <w:rsid w:val="00763D8A"/>
    <w:rsid w:val="007740E9"/>
    <w:rsid w:val="007778B6"/>
    <w:rsid w:val="00780849"/>
    <w:rsid w:val="00781C5F"/>
    <w:rsid w:val="007821A0"/>
    <w:rsid w:val="007826A2"/>
    <w:rsid w:val="00793BFF"/>
    <w:rsid w:val="0079435F"/>
    <w:rsid w:val="007A0CA4"/>
    <w:rsid w:val="007B4D42"/>
    <w:rsid w:val="007C5873"/>
    <w:rsid w:val="007C6019"/>
    <w:rsid w:val="007E191A"/>
    <w:rsid w:val="007F142B"/>
    <w:rsid w:val="007F5CB7"/>
    <w:rsid w:val="00803548"/>
    <w:rsid w:val="00803DAC"/>
    <w:rsid w:val="00823A57"/>
    <w:rsid w:val="00840919"/>
    <w:rsid w:val="008449CE"/>
    <w:rsid w:val="00847E42"/>
    <w:rsid w:val="00851E52"/>
    <w:rsid w:val="00871D4D"/>
    <w:rsid w:val="0089722B"/>
    <w:rsid w:val="008A39BD"/>
    <w:rsid w:val="008A4784"/>
    <w:rsid w:val="008B6D60"/>
    <w:rsid w:val="008B7B82"/>
    <w:rsid w:val="008B7F70"/>
    <w:rsid w:val="008D4193"/>
    <w:rsid w:val="008D6555"/>
    <w:rsid w:val="008E0F3B"/>
    <w:rsid w:val="008E1021"/>
    <w:rsid w:val="00904682"/>
    <w:rsid w:val="00913283"/>
    <w:rsid w:val="00920D5B"/>
    <w:rsid w:val="00922E0F"/>
    <w:rsid w:val="009340E4"/>
    <w:rsid w:val="00940551"/>
    <w:rsid w:val="00944657"/>
    <w:rsid w:val="00945736"/>
    <w:rsid w:val="00953816"/>
    <w:rsid w:val="009645BE"/>
    <w:rsid w:val="00980CC1"/>
    <w:rsid w:val="00981F74"/>
    <w:rsid w:val="009905C8"/>
    <w:rsid w:val="009A027C"/>
    <w:rsid w:val="009B252C"/>
    <w:rsid w:val="009D031E"/>
    <w:rsid w:val="009D5E54"/>
    <w:rsid w:val="009F0CD0"/>
    <w:rsid w:val="009F1521"/>
    <w:rsid w:val="00A03834"/>
    <w:rsid w:val="00A15F4C"/>
    <w:rsid w:val="00A2393B"/>
    <w:rsid w:val="00A31416"/>
    <w:rsid w:val="00A3318A"/>
    <w:rsid w:val="00A34781"/>
    <w:rsid w:val="00A36BA7"/>
    <w:rsid w:val="00A438BD"/>
    <w:rsid w:val="00A64D59"/>
    <w:rsid w:val="00A72468"/>
    <w:rsid w:val="00A72972"/>
    <w:rsid w:val="00A87739"/>
    <w:rsid w:val="00A9072A"/>
    <w:rsid w:val="00AB699C"/>
    <w:rsid w:val="00AC292D"/>
    <w:rsid w:val="00AD40A3"/>
    <w:rsid w:val="00AD53D0"/>
    <w:rsid w:val="00AD5564"/>
    <w:rsid w:val="00AE5222"/>
    <w:rsid w:val="00B2093A"/>
    <w:rsid w:val="00B217E3"/>
    <w:rsid w:val="00B32AB7"/>
    <w:rsid w:val="00B33984"/>
    <w:rsid w:val="00B41715"/>
    <w:rsid w:val="00B42602"/>
    <w:rsid w:val="00B50C62"/>
    <w:rsid w:val="00B62910"/>
    <w:rsid w:val="00B720B7"/>
    <w:rsid w:val="00B737BC"/>
    <w:rsid w:val="00B86DE6"/>
    <w:rsid w:val="00B94678"/>
    <w:rsid w:val="00B96411"/>
    <w:rsid w:val="00BA07EE"/>
    <w:rsid w:val="00BB4566"/>
    <w:rsid w:val="00BB599E"/>
    <w:rsid w:val="00BC2079"/>
    <w:rsid w:val="00BC25C6"/>
    <w:rsid w:val="00BC78B0"/>
    <w:rsid w:val="00BD743E"/>
    <w:rsid w:val="00C00EF9"/>
    <w:rsid w:val="00C20207"/>
    <w:rsid w:val="00C21FA9"/>
    <w:rsid w:val="00C30C7E"/>
    <w:rsid w:val="00C47C00"/>
    <w:rsid w:val="00C625A6"/>
    <w:rsid w:val="00C679A5"/>
    <w:rsid w:val="00C70B83"/>
    <w:rsid w:val="00C8711E"/>
    <w:rsid w:val="00C920AD"/>
    <w:rsid w:val="00C9361C"/>
    <w:rsid w:val="00C96DF9"/>
    <w:rsid w:val="00CA0607"/>
    <w:rsid w:val="00CB14C6"/>
    <w:rsid w:val="00CB29AB"/>
    <w:rsid w:val="00CC2C55"/>
    <w:rsid w:val="00CD22F5"/>
    <w:rsid w:val="00CE2A2B"/>
    <w:rsid w:val="00CE3471"/>
    <w:rsid w:val="00CF476E"/>
    <w:rsid w:val="00CF63DE"/>
    <w:rsid w:val="00D00AA3"/>
    <w:rsid w:val="00D1727A"/>
    <w:rsid w:val="00D50FC4"/>
    <w:rsid w:val="00D54464"/>
    <w:rsid w:val="00D803CE"/>
    <w:rsid w:val="00D80499"/>
    <w:rsid w:val="00D8232B"/>
    <w:rsid w:val="00D8658A"/>
    <w:rsid w:val="00D87186"/>
    <w:rsid w:val="00DA2FE3"/>
    <w:rsid w:val="00DD2F16"/>
    <w:rsid w:val="00DE1771"/>
    <w:rsid w:val="00DE3285"/>
    <w:rsid w:val="00DE3880"/>
    <w:rsid w:val="00DE5A0A"/>
    <w:rsid w:val="00DF50D6"/>
    <w:rsid w:val="00E132D8"/>
    <w:rsid w:val="00E16955"/>
    <w:rsid w:val="00E22E74"/>
    <w:rsid w:val="00E247BF"/>
    <w:rsid w:val="00E3298F"/>
    <w:rsid w:val="00E34F46"/>
    <w:rsid w:val="00E35337"/>
    <w:rsid w:val="00E36841"/>
    <w:rsid w:val="00E5611B"/>
    <w:rsid w:val="00E707EB"/>
    <w:rsid w:val="00E75C0A"/>
    <w:rsid w:val="00E77948"/>
    <w:rsid w:val="00E879F1"/>
    <w:rsid w:val="00EA41EE"/>
    <w:rsid w:val="00EC3B22"/>
    <w:rsid w:val="00EC4C06"/>
    <w:rsid w:val="00ED160D"/>
    <w:rsid w:val="00ED1BC9"/>
    <w:rsid w:val="00ED4CE6"/>
    <w:rsid w:val="00ED5B0A"/>
    <w:rsid w:val="00EE2347"/>
    <w:rsid w:val="00EE7F91"/>
    <w:rsid w:val="00EF4ACC"/>
    <w:rsid w:val="00F0290C"/>
    <w:rsid w:val="00F14FEB"/>
    <w:rsid w:val="00F1582A"/>
    <w:rsid w:val="00F15864"/>
    <w:rsid w:val="00F20C71"/>
    <w:rsid w:val="00F31000"/>
    <w:rsid w:val="00F36892"/>
    <w:rsid w:val="00F53E62"/>
    <w:rsid w:val="00F567ED"/>
    <w:rsid w:val="00F711F4"/>
    <w:rsid w:val="00F80CD3"/>
    <w:rsid w:val="00F845C5"/>
    <w:rsid w:val="00FA71E8"/>
    <w:rsid w:val="00FB6F23"/>
    <w:rsid w:val="00FC1263"/>
    <w:rsid w:val="00FC3BC1"/>
    <w:rsid w:val="00FC508C"/>
    <w:rsid w:val="00FC5C96"/>
    <w:rsid w:val="00FC62FF"/>
    <w:rsid w:val="00FD0D18"/>
    <w:rsid w:val="00FD1AAA"/>
    <w:rsid w:val="00FD525B"/>
    <w:rsid w:val="00FE05C5"/>
    <w:rsid w:val="00FF0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13AF8BE"/>
  <w15:docId w15:val="{DA5E00FA-F269-42FE-933B-6967D5C13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nl-BE" w:eastAsia="nl-NL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9A5"/>
    <w:pPr>
      <w:spacing w:before="240" w:after="240" w:line="288" w:lineRule="auto"/>
    </w:pPr>
    <w:rPr>
      <w:rFonts w:ascii="Arial" w:hAnsi="Arial"/>
      <w:color w:val="000000"/>
      <w:sz w:val="22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16828"/>
    <w:pPr>
      <w:keepNext/>
      <w:keepLines/>
      <w:numPr>
        <w:numId w:val="11"/>
      </w:numPr>
      <w:spacing w:before="360" w:after="360"/>
      <w:outlineLvl w:val="0"/>
    </w:pPr>
    <w:rPr>
      <w:rFonts w:ascii="Arial Black" w:eastAsia="Helvetica Neue" w:hAnsi="Arial Black" w:cstheme="majorBidi"/>
      <w:b/>
      <w:color w:val="0090CD"/>
      <w:sz w:val="44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567494"/>
    <w:pPr>
      <w:numPr>
        <w:ilvl w:val="1"/>
      </w:numPr>
      <w:spacing w:before="480"/>
      <w:outlineLvl w:val="1"/>
    </w:pPr>
    <w:rPr>
      <w:rFonts w:eastAsiaTheme="majorEastAsia"/>
      <w:color w:val="002A5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521"/>
    <w:pPr>
      <w:keepNext/>
      <w:keepLines/>
      <w:numPr>
        <w:ilvl w:val="2"/>
        <w:numId w:val="11"/>
      </w:numPr>
      <w:spacing w:before="360" w:after="120" w:line="240" w:lineRule="auto"/>
      <w:outlineLvl w:val="2"/>
    </w:pPr>
    <w:rPr>
      <w:rFonts w:eastAsiaTheme="majorEastAsia" w:cstheme="majorBidi"/>
      <w:b/>
      <w:color w:val="002A52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2EB3"/>
    <w:pPr>
      <w:keepNext/>
      <w:keepLines/>
      <w:numPr>
        <w:ilvl w:val="3"/>
        <w:numId w:val="11"/>
      </w:numPr>
      <w:spacing w:before="360" w:after="120"/>
      <w:outlineLvl w:val="3"/>
    </w:pPr>
    <w:rPr>
      <w:rFonts w:eastAsiaTheme="majorEastAsia" w:cstheme="majorBidi"/>
      <w:b/>
      <w:iCs/>
      <w:color w:val="002A5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22EB3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002D5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0184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0184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0184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0184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6F10A8"/>
    <w:rPr>
      <w:rFonts w:ascii="Arial" w:hAnsi="Arial"/>
      <w:color w:val="008ACD"/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Kop-envoettekst">
    <w:name w:val="Kop- en voettekst"/>
    <w:link w:val="Kop-envoettekstChar"/>
    <w:qFormat/>
    <w:rsid w:val="00061055"/>
    <w:pPr>
      <w:tabs>
        <w:tab w:val="right" w:pos="9020"/>
      </w:tabs>
    </w:pPr>
    <w:rPr>
      <w:rFonts w:ascii="Arial" w:hAnsi="Arial" w:cs="Arial Unicode MS"/>
      <w:color w:val="000000"/>
      <w:sz w:val="24"/>
      <w:szCs w:val="24"/>
    </w:rPr>
  </w:style>
  <w:style w:type="paragraph" w:customStyle="1" w:styleId="Intro">
    <w:name w:val="Intro"/>
    <w:qFormat/>
    <w:rsid w:val="006F10A8"/>
    <w:pPr>
      <w:spacing w:before="240" w:after="120"/>
    </w:pPr>
    <w:rPr>
      <w:rFonts w:ascii="Arial" w:eastAsia="Helvetica Neue" w:hAnsi="Arial" w:cs="Helvetica Neue"/>
      <w:color w:val="000000"/>
      <w:sz w:val="28"/>
      <w:szCs w:val="22"/>
    </w:rPr>
  </w:style>
  <w:style w:type="paragraph" w:customStyle="1" w:styleId="Voorbladnaam">
    <w:name w:val="Voorblad naam"/>
    <w:link w:val="VoorbladnaamChar"/>
    <w:rsid w:val="00061055"/>
    <w:pPr>
      <w:spacing w:after="180" w:line="600" w:lineRule="atLeast"/>
    </w:pPr>
    <w:rPr>
      <w:rFonts w:ascii="Arial" w:hAnsi="Arial" w:cs="Arial Unicode MS"/>
      <w:b/>
      <w:bCs/>
      <w:color w:val="FFFFFF"/>
      <w:sz w:val="24"/>
      <w:szCs w:val="24"/>
      <w:lang w:val="nl-NL"/>
    </w:rPr>
  </w:style>
  <w:style w:type="paragraph" w:styleId="Title">
    <w:name w:val="Title"/>
    <w:next w:val="Subtitle"/>
    <w:uiPriority w:val="10"/>
    <w:qFormat/>
    <w:rsid w:val="008E0F3B"/>
    <w:pPr>
      <w:keepNext/>
      <w:spacing w:before="600"/>
    </w:pPr>
    <w:rPr>
      <w:rFonts w:ascii="Arial" w:hAnsi="Arial" w:cs="Arial Unicode MS"/>
      <w:b/>
      <w:bCs/>
      <w:color w:val="0F2C4E"/>
      <w:sz w:val="144"/>
      <w:szCs w:val="172"/>
    </w:rPr>
  </w:style>
  <w:style w:type="paragraph" w:customStyle="1" w:styleId="Tabelstijl1">
    <w:name w:val="Tabelstijl 1"/>
    <w:link w:val="Tabelstijl1Char"/>
    <w:rsid w:val="00061055"/>
    <w:rPr>
      <w:rFonts w:ascii="Arial" w:eastAsia="Helvetica Neue" w:hAnsi="Arial" w:cs="Helvetica Neue"/>
      <w:color w:val="0F2C4E"/>
    </w:rPr>
  </w:style>
  <w:style w:type="paragraph" w:customStyle="1" w:styleId="Tabelstijl2">
    <w:name w:val="Tabelstijl 2"/>
    <w:link w:val="Tabelstijl2Char"/>
    <w:rsid w:val="00061055"/>
    <w:pPr>
      <w:spacing w:after="60"/>
    </w:pPr>
    <w:rPr>
      <w:rFonts w:ascii="Arial" w:eastAsia="Helvetica Neue" w:hAnsi="Arial" w:cs="Helvetica Neue"/>
      <w:bCs/>
      <w:color w:val="3B88C6"/>
    </w:rPr>
  </w:style>
  <w:style w:type="paragraph" w:styleId="TOC2">
    <w:name w:val="toc 2"/>
    <w:basedOn w:val="Normal"/>
    <w:next w:val="Normal"/>
    <w:autoRedefine/>
    <w:uiPriority w:val="39"/>
    <w:qFormat/>
    <w:rsid w:val="00C679A5"/>
    <w:pPr>
      <w:spacing w:before="120" w:after="120"/>
      <w:ind w:left="221"/>
    </w:pPr>
    <w:rPr>
      <w:rFonts w:asciiTheme="minorHAnsi" w:hAnsiTheme="minorHAnsi" w:cstheme="minorHAnsi"/>
      <w:i/>
      <w:i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qFormat/>
    <w:rsid w:val="0049460E"/>
    <w:pPr>
      <w:spacing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C679A5"/>
    <w:pPr>
      <w:spacing w:before="0" w:after="60"/>
      <w:ind w:left="442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BodyText"/>
    <w:next w:val="Normal"/>
    <w:autoRedefine/>
    <w:uiPriority w:val="39"/>
    <w:unhideWhenUsed/>
    <w:qFormat/>
    <w:rsid w:val="0049460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hd w:val="clear" w:color="auto" w:fill="FFFFFF" w:themeFill="background1"/>
      <w:spacing w:before="0" w:after="480"/>
      <w:jc w:val="both"/>
    </w:pPr>
    <w:rPr>
      <w:rFonts w:ascii="Arial Black" w:eastAsia="Times New Roman" w:hAnsi="Arial Black"/>
      <w:color w:val="008ACD"/>
      <w:sz w:val="44"/>
      <w:szCs w:val="44"/>
      <w:bdr w:val="none" w:sz="0" w:space="0" w:color="auto"/>
      <w:lang w:val="nl-NL" w:eastAsia="nl-NL"/>
    </w:rPr>
  </w:style>
  <w:style w:type="paragraph" w:styleId="BodyText">
    <w:name w:val="Body Text"/>
    <w:basedOn w:val="Normal"/>
    <w:link w:val="BodyTextChar"/>
    <w:uiPriority w:val="99"/>
    <w:semiHidden/>
    <w:unhideWhenUsed/>
    <w:rsid w:val="0049460E"/>
    <w:pPr>
      <w:spacing w:after="120"/>
    </w:pPr>
  </w:style>
  <w:style w:type="character" w:styleId="UnresolvedMention">
    <w:name w:val="Unresolved Mention"/>
    <w:basedOn w:val="DefaultParagraphFont"/>
    <w:uiPriority w:val="99"/>
    <w:semiHidden/>
    <w:unhideWhenUsed/>
    <w:rsid w:val="00232752"/>
    <w:rPr>
      <w:rFonts w:ascii="Arial" w:hAnsi="Arial"/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10A8"/>
    <w:rPr>
      <w:rFonts w:ascii="Arial" w:hAnsi="Arial"/>
      <w:color w:val="002A5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67494"/>
    <w:rPr>
      <w:rFonts w:ascii="Arial Black" w:eastAsiaTheme="majorEastAsia" w:hAnsi="Arial Black" w:cstheme="majorBidi"/>
      <w:b/>
      <w:color w:val="002A52"/>
      <w:sz w:val="26"/>
      <w:szCs w:val="26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16828"/>
    <w:rPr>
      <w:rFonts w:ascii="Arial Black" w:eastAsia="Helvetica Neue" w:hAnsi="Arial Black" w:cstheme="majorBidi"/>
      <w:b/>
      <w:color w:val="0090CD"/>
      <w:sz w:val="44"/>
      <w:szCs w:val="32"/>
      <w:lang w:val="en-US" w:eastAsia="en-US"/>
    </w:rPr>
  </w:style>
  <w:style w:type="paragraph" w:styleId="Subtitle">
    <w:name w:val="Subtitle"/>
    <w:basedOn w:val="Normal"/>
    <w:next w:val="Intro"/>
    <w:link w:val="SubtitleChar"/>
    <w:uiPriority w:val="11"/>
    <w:qFormat/>
    <w:rsid w:val="00505169"/>
    <w:pPr>
      <w:numPr>
        <w:ilvl w:val="1"/>
      </w:numPr>
      <w:spacing w:before="360" w:after="160"/>
    </w:pPr>
    <w:rPr>
      <w:rFonts w:eastAsiaTheme="minorEastAsia" w:cstheme="minorBidi"/>
      <w:b/>
      <w:color w:val="008ACD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05169"/>
    <w:rPr>
      <w:rFonts w:ascii="Arial" w:eastAsiaTheme="minorEastAsia" w:hAnsi="Arial" w:cstheme="minorBidi"/>
      <w:b/>
      <w:color w:val="008ACD"/>
      <w:spacing w:val="15"/>
      <w:sz w:val="32"/>
      <w:szCs w:val="22"/>
      <w:lang w:val="en-US" w:eastAsia="en-US"/>
    </w:rPr>
  </w:style>
  <w:style w:type="paragraph" w:customStyle="1" w:styleId="CVLabel">
    <w:name w:val="CV Label"/>
    <w:basedOn w:val="Tabelstijl1"/>
    <w:link w:val="CVLabelChar"/>
    <w:qFormat/>
    <w:rsid w:val="000D6780"/>
    <w:rPr>
      <w:rFonts w:eastAsia="Arial Unicode MS" w:cs="Arial Unicode MS"/>
    </w:rPr>
  </w:style>
  <w:style w:type="paragraph" w:customStyle="1" w:styleId="CVContent">
    <w:name w:val="CV Content"/>
    <w:basedOn w:val="Tabelstijl2"/>
    <w:link w:val="CVContentChar"/>
    <w:autoRedefine/>
    <w:qFormat/>
    <w:rsid w:val="00FE05C5"/>
    <w:pPr>
      <w:ind w:left="170" w:right="170"/>
    </w:pPr>
    <w:rPr>
      <w:rFonts w:eastAsia="Arial Unicode MS" w:cs="Arial Unicode MS"/>
      <w:noProof/>
      <w:lang w:val="en-US"/>
    </w:rPr>
  </w:style>
  <w:style w:type="character" w:customStyle="1" w:styleId="Tabelstijl1Char">
    <w:name w:val="Tabelstijl 1 Char"/>
    <w:basedOn w:val="DefaultParagraphFont"/>
    <w:link w:val="Tabelstijl1"/>
    <w:rsid w:val="000D6780"/>
    <w:rPr>
      <w:rFonts w:ascii="Arial" w:eastAsia="Helvetica Neue" w:hAnsi="Arial" w:cs="Helvetica Neue"/>
      <w:color w:val="0F2C4E"/>
    </w:rPr>
  </w:style>
  <w:style w:type="character" w:customStyle="1" w:styleId="CVLabelChar">
    <w:name w:val="CV Label Char"/>
    <w:basedOn w:val="Tabelstijl1Char"/>
    <w:link w:val="CVLabel"/>
    <w:rsid w:val="000D6780"/>
    <w:rPr>
      <w:rFonts w:ascii="Arial" w:eastAsia="Helvetica Neue" w:hAnsi="Arial" w:cs="Arial Unicode MS"/>
      <w:color w:val="0F2C4E"/>
    </w:rPr>
  </w:style>
  <w:style w:type="paragraph" w:customStyle="1" w:styleId="CVFrontpageText">
    <w:name w:val="CV Frontpage Text"/>
    <w:basedOn w:val="Voorbladnaam"/>
    <w:link w:val="CVFrontpageTextChar"/>
    <w:qFormat/>
    <w:rsid w:val="00C30C7E"/>
  </w:style>
  <w:style w:type="character" w:customStyle="1" w:styleId="Tabelstijl2Char">
    <w:name w:val="Tabelstijl 2 Char"/>
    <w:basedOn w:val="DefaultParagraphFont"/>
    <w:link w:val="Tabelstijl2"/>
    <w:rsid w:val="000D6780"/>
    <w:rPr>
      <w:rFonts w:ascii="Arial" w:eastAsia="Helvetica Neue" w:hAnsi="Arial" w:cs="Helvetica Neue"/>
      <w:bCs/>
      <w:color w:val="3B88C6"/>
    </w:rPr>
  </w:style>
  <w:style w:type="character" w:customStyle="1" w:styleId="CVContentChar">
    <w:name w:val="CV Content Char"/>
    <w:basedOn w:val="Tabelstijl2Char"/>
    <w:link w:val="CVContent"/>
    <w:rsid w:val="00FE05C5"/>
    <w:rPr>
      <w:rFonts w:ascii="Arial" w:eastAsia="Helvetica Neue" w:hAnsi="Arial" w:cs="Arial Unicode MS"/>
      <w:bCs/>
      <w:noProof/>
      <w:color w:val="3B88C6"/>
      <w:lang w:val="en-US"/>
    </w:rPr>
  </w:style>
  <w:style w:type="paragraph" w:customStyle="1" w:styleId="Voettekst1">
    <w:name w:val="Voettekst1"/>
    <w:basedOn w:val="Kop-envoettekst"/>
    <w:link w:val="FooterChar"/>
    <w:qFormat/>
    <w:rsid w:val="007826A2"/>
    <w:pPr>
      <w:tabs>
        <w:tab w:val="clear" w:pos="9020"/>
        <w:tab w:val="center" w:pos="4819"/>
        <w:tab w:val="right" w:pos="10065"/>
      </w:tabs>
      <w:spacing w:after="180" w:line="288" w:lineRule="auto"/>
      <w:ind w:left="284"/>
    </w:pPr>
    <w:rPr>
      <w:color w:val="009CD5"/>
      <w:sz w:val="16"/>
      <w:szCs w:val="16"/>
      <w:lang w:val="nl-NL"/>
    </w:rPr>
  </w:style>
  <w:style w:type="character" w:customStyle="1" w:styleId="VoorbladnaamChar">
    <w:name w:val="Voorblad naam Char"/>
    <w:basedOn w:val="DefaultParagraphFont"/>
    <w:link w:val="Voorbladnaam"/>
    <w:rsid w:val="00C30C7E"/>
    <w:rPr>
      <w:rFonts w:ascii="Arial" w:hAnsi="Arial" w:cs="Arial Unicode MS"/>
      <w:b/>
      <w:bCs/>
      <w:color w:val="FFFFFF"/>
      <w:sz w:val="24"/>
      <w:szCs w:val="24"/>
      <w:lang w:val="nl-NL"/>
    </w:rPr>
  </w:style>
  <w:style w:type="character" w:customStyle="1" w:styleId="CVFrontpageTextChar">
    <w:name w:val="CV Frontpage Text Char"/>
    <w:basedOn w:val="VoorbladnaamChar"/>
    <w:link w:val="CVFrontpageText"/>
    <w:rsid w:val="00C30C7E"/>
    <w:rPr>
      <w:rFonts w:ascii="Arial" w:hAnsi="Arial" w:cs="Arial Unicode MS"/>
      <w:b/>
      <w:bCs/>
      <w:color w:val="FFFFFF"/>
      <w:sz w:val="24"/>
      <w:szCs w:val="24"/>
      <w:lang w:val="nl-NL"/>
    </w:rPr>
  </w:style>
  <w:style w:type="paragraph" w:customStyle="1" w:styleId="CVSubLabel">
    <w:name w:val="CV Sub Label"/>
    <w:basedOn w:val="Tabelstijl1"/>
    <w:link w:val="CVSubLabelChar"/>
    <w:qFormat/>
    <w:rsid w:val="002E55E3"/>
    <w:rPr>
      <w:rFonts w:eastAsia="Arial Unicode MS" w:cs="Arial Unicode MS"/>
      <w:color w:val="0090CD"/>
      <w:sz w:val="16"/>
    </w:rPr>
  </w:style>
  <w:style w:type="character" w:customStyle="1" w:styleId="Kop-envoettekstChar">
    <w:name w:val="Kop- en voettekst Char"/>
    <w:basedOn w:val="DefaultParagraphFont"/>
    <w:link w:val="Kop-envoettekst"/>
    <w:rsid w:val="007826A2"/>
    <w:rPr>
      <w:rFonts w:ascii="Arial" w:hAnsi="Arial" w:cs="Arial Unicode MS"/>
      <w:color w:val="000000"/>
      <w:sz w:val="24"/>
      <w:szCs w:val="24"/>
    </w:rPr>
  </w:style>
  <w:style w:type="character" w:customStyle="1" w:styleId="FooterChar">
    <w:name w:val="Footer Char"/>
    <w:basedOn w:val="Kop-envoettekstChar"/>
    <w:link w:val="Voettekst1"/>
    <w:rsid w:val="007826A2"/>
    <w:rPr>
      <w:rFonts w:ascii="Arial" w:hAnsi="Arial" w:cs="Arial Unicode MS"/>
      <w:color w:val="009CD5"/>
      <w:sz w:val="16"/>
      <w:szCs w:val="16"/>
      <w:lang w:val="nl-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03B9"/>
    <w:rPr>
      <w:rFonts w:ascii="Segoe UI" w:hAnsi="Segoe UI" w:cs="Segoe UI"/>
      <w:sz w:val="18"/>
      <w:szCs w:val="18"/>
    </w:rPr>
  </w:style>
  <w:style w:type="character" w:customStyle="1" w:styleId="CVSubLabelChar">
    <w:name w:val="CV Sub Label Char"/>
    <w:basedOn w:val="Tabelstijl1Char"/>
    <w:link w:val="CVSubLabel"/>
    <w:rsid w:val="002E55E3"/>
    <w:rPr>
      <w:rFonts w:ascii="Arial" w:eastAsia="Helvetica Neue" w:hAnsi="Arial" w:cs="Arial Unicode MS"/>
      <w:color w:val="0090CD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03B9"/>
    <w:rPr>
      <w:rFonts w:ascii="Segoe UI" w:hAnsi="Segoe UI" w:cs="Segoe UI"/>
      <w:sz w:val="18"/>
      <w:szCs w:val="18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F1521"/>
    <w:rPr>
      <w:rFonts w:ascii="Arial" w:eastAsiaTheme="majorEastAsia" w:hAnsi="Arial" w:cstheme="majorBidi"/>
      <w:b/>
      <w:color w:val="002A52"/>
      <w:sz w:val="26"/>
      <w:szCs w:val="24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022EB3"/>
    <w:rPr>
      <w:rFonts w:ascii="Arial" w:eastAsiaTheme="majorEastAsia" w:hAnsi="Arial" w:cstheme="majorBidi"/>
      <w:b/>
      <w:iCs/>
      <w:color w:val="002A52"/>
      <w:sz w:val="22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49460E"/>
    <w:rPr>
      <w:rFonts w:ascii="Arial" w:hAnsi="Arial"/>
      <w:color w:val="000000"/>
      <w:sz w:val="22"/>
      <w:szCs w:val="24"/>
      <w:lang w:val="en-US" w:eastAsia="en-US"/>
    </w:rPr>
  </w:style>
  <w:style w:type="table" w:styleId="TableGrid">
    <w:name w:val="Table Grid"/>
    <w:basedOn w:val="TableNormal"/>
    <w:rsid w:val="00AC292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="Calibri" w:eastAsia="Times New Roman" w:hAnsi="Calibri"/>
      <w:bdr w:val="none" w:sz="0" w:space="0" w:color="auto"/>
      <w:lang w:val="nl-NL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ListTable4-Accent1">
    <w:name w:val="List Table 4 Accent 1"/>
    <w:basedOn w:val="TableNormal"/>
    <w:uiPriority w:val="49"/>
    <w:rsid w:val="008B7B82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66C7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customStyle="1" w:styleId="Tabelkop">
    <w:name w:val="Tabelkop"/>
    <w:basedOn w:val="Normal"/>
    <w:qFormat/>
    <w:rsid w:val="00C679A5"/>
    <w:rPr>
      <w:b/>
      <w:bCs/>
      <w:color w:val="FFFFFF"/>
      <w:sz w:val="20"/>
    </w:rPr>
  </w:style>
  <w:style w:type="paragraph" w:styleId="NoSpacing">
    <w:name w:val="No Spacing"/>
    <w:uiPriority w:val="1"/>
    <w:qFormat/>
    <w:rsid w:val="0079435F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jc w:val="both"/>
    </w:pPr>
    <w:rPr>
      <w:rFonts w:ascii="Calibri" w:eastAsia="Times New Roman" w:hAnsi="Calibri"/>
      <w:color w:val="575756"/>
      <w:sz w:val="22"/>
      <w:szCs w:val="22"/>
      <w:bdr w:val="none" w:sz="0" w:space="0" w:color="auto"/>
      <w:lang w:val="nl-NL"/>
    </w:rPr>
  </w:style>
  <w:style w:type="paragraph" w:styleId="Footer">
    <w:name w:val="footer"/>
    <w:basedOn w:val="Normal"/>
    <w:link w:val="FooterChar1"/>
    <w:uiPriority w:val="99"/>
    <w:unhideWhenUsed/>
    <w:rsid w:val="00FA71E8"/>
    <w:pPr>
      <w:tabs>
        <w:tab w:val="center" w:pos="4536"/>
        <w:tab w:val="right" w:pos="9072"/>
      </w:tabs>
      <w:spacing w:before="0" w:after="0"/>
    </w:pPr>
  </w:style>
  <w:style w:type="character" w:customStyle="1" w:styleId="FooterChar1">
    <w:name w:val="Footer Char1"/>
    <w:basedOn w:val="DefaultParagraphFont"/>
    <w:link w:val="Footer"/>
    <w:uiPriority w:val="99"/>
    <w:rsid w:val="00FA71E8"/>
    <w:rPr>
      <w:rFonts w:ascii="Arial" w:hAnsi="Arial"/>
      <w:color w:val="000000"/>
      <w:sz w:val="22"/>
      <w:szCs w:val="24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022EB3"/>
    <w:rPr>
      <w:rFonts w:asciiTheme="majorHAnsi" w:eastAsiaTheme="majorEastAsia" w:hAnsiTheme="majorHAnsi" w:cstheme="majorBidi"/>
      <w:color w:val="002D51"/>
      <w:sz w:val="22"/>
      <w:szCs w:val="24"/>
      <w:lang w:val="en-US"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5335F6"/>
    <w:pPr>
      <w:spacing w:before="0"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335F6"/>
    <w:pPr>
      <w:spacing w:before="0"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335F6"/>
    <w:pPr>
      <w:spacing w:before="0"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335F6"/>
    <w:pPr>
      <w:spacing w:before="0"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335F6"/>
    <w:pPr>
      <w:spacing w:before="0"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335F6"/>
    <w:pPr>
      <w:spacing w:before="0" w:after="0"/>
      <w:ind w:left="1760"/>
    </w:pPr>
    <w:rPr>
      <w:rFonts w:asciiTheme="minorHAnsi" w:hAnsiTheme="minorHAnsi" w:cstheme="minorHAnsi"/>
      <w:sz w:val="20"/>
      <w:szCs w:val="20"/>
    </w:rPr>
  </w:style>
  <w:style w:type="paragraph" w:customStyle="1" w:styleId="tabelinhoud">
    <w:name w:val="tabelinhoud"/>
    <w:basedOn w:val="Normal"/>
    <w:link w:val="tabelinhoudChar"/>
    <w:qFormat/>
    <w:rsid w:val="00C679A5"/>
    <w:pPr>
      <w:spacing w:line="240" w:lineRule="auto"/>
    </w:pPr>
    <w:rPr>
      <w:sz w:val="18"/>
      <w:bdr w:val="none" w:sz="0" w:space="0" w:color="auto"/>
      <w:shd w:val="clear" w:color="auto" w:fill="FFFFFF"/>
      <w:lang w:val="fr-FR" w:eastAsia="nl-NL"/>
    </w:rPr>
  </w:style>
  <w:style w:type="character" w:customStyle="1" w:styleId="tabelinhoudChar">
    <w:name w:val="tabelinhoud Char"/>
    <w:basedOn w:val="DefaultParagraphFont"/>
    <w:link w:val="tabelinhoud"/>
    <w:rsid w:val="00C679A5"/>
    <w:rPr>
      <w:rFonts w:ascii="Arial" w:hAnsi="Arial"/>
      <w:color w:val="000000"/>
      <w:sz w:val="18"/>
      <w:szCs w:val="24"/>
      <w:bdr w:val="none" w:sz="0" w:space="0" w:color="auto"/>
      <w:lang w:val="fr-FR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0184"/>
    <w:rPr>
      <w:rFonts w:asciiTheme="majorHAnsi" w:eastAsiaTheme="majorEastAsia" w:hAnsiTheme="majorHAnsi" w:cstheme="majorBidi"/>
      <w:color w:val="00507F" w:themeColor="accent1" w:themeShade="7F"/>
      <w:sz w:val="22"/>
      <w:szCs w:val="24"/>
      <w:lang w:val="en-US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0184"/>
    <w:rPr>
      <w:rFonts w:asciiTheme="majorHAnsi" w:eastAsiaTheme="majorEastAsia" w:hAnsiTheme="majorHAnsi" w:cstheme="majorBidi"/>
      <w:i/>
      <w:iCs/>
      <w:color w:val="00507F" w:themeColor="accent1" w:themeShade="7F"/>
      <w:sz w:val="22"/>
      <w:szCs w:val="24"/>
      <w:lang w:val="en-US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018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018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945736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736"/>
    <w:rPr>
      <w:rFonts w:ascii="Arial" w:hAnsi="Arial"/>
      <w:color w:val="000000"/>
      <w:sz w:val="22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2330F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71D4D"/>
    <w:rPr>
      <w:color w:val="808080"/>
    </w:rPr>
  </w:style>
  <w:style w:type="table" w:styleId="GridTable1Light-Accent3">
    <w:name w:val="Grid Table 1 Light Accent 3"/>
    <w:basedOn w:val="TableNormal"/>
    <w:uiPriority w:val="46"/>
    <w:rsid w:val="0094465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bdr w:val="none" w:sz="0" w:space="0" w:color="auto"/>
      <w:lang w:eastAsia="nl-BE"/>
    </w:rPr>
    <w:tblPr>
      <w:tblStyleRowBandSize w:val="1"/>
      <w:tblStyleColBandSize w:val="1"/>
      <w:tblInd w:w="0" w:type="nil"/>
      <w:tblBorders>
        <w:top w:val="single" w:sz="4" w:space="0" w:color="BFEFAE" w:themeColor="accent3" w:themeTint="66"/>
        <w:left w:val="single" w:sz="4" w:space="0" w:color="BFEFAE" w:themeColor="accent3" w:themeTint="66"/>
        <w:bottom w:val="single" w:sz="4" w:space="0" w:color="BFEFAE" w:themeColor="accent3" w:themeTint="66"/>
        <w:right w:val="single" w:sz="4" w:space="0" w:color="BFEFAE" w:themeColor="accent3" w:themeTint="66"/>
        <w:insideH w:val="single" w:sz="4" w:space="0" w:color="BFEFAE" w:themeColor="accent3" w:themeTint="66"/>
        <w:insideV w:val="single" w:sz="4" w:space="0" w:color="BFEFA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FE78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E78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0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7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1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7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5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3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0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7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3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Visio_Drawing.vsd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-it.b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netitbelgium.sharepoint.com/sites/Assets/Office%20Templates/General/Leeg%20document%20-%20NL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9700D5DED8C4A4B93771DF5BEF69D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DCBC5-9294-48F5-A0FE-06D5E91F081D}"/>
      </w:docPartPr>
      <w:docPartBody>
        <w:p w:rsidR="00000000" w:rsidRDefault="005C11D1">
          <w:pPr>
            <w:pStyle w:val="B9700D5DED8C4A4B93771DF5BEF69D0C"/>
          </w:pPr>
          <w:r w:rsidRPr="0010198E">
            <w:rPr>
              <w:rStyle w:val="PlaceholderText"/>
            </w:rPr>
            <w:t>[Auteur]</w:t>
          </w:r>
        </w:p>
      </w:docPartBody>
    </w:docPart>
    <w:docPart>
      <w:docPartPr>
        <w:name w:val="82D669B27228464B8301513D199237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E3FC93-C4C0-47F1-90F5-0B38E8E95EA5}"/>
      </w:docPartPr>
      <w:docPartBody>
        <w:p w:rsidR="00000000" w:rsidRDefault="005C11D1">
          <w:pPr>
            <w:pStyle w:val="82D669B27228464B8301513D19923759"/>
          </w:pPr>
          <w:r w:rsidRPr="0010198E">
            <w:rPr>
              <w:rStyle w:val="PlaceholderText"/>
            </w:rPr>
            <w:t>[Publicatiedatum]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BE" w:eastAsia="en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9700D5DED8C4A4B93771DF5BEF69D0C">
    <w:name w:val="B9700D5DED8C4A4B93771DF5BEF69D0C"/>
  </w:style>
  <w:style w:type="paragraph" w:customStyle="1" w:styleId="82D669B27228464B8301513D19923759">
    <w:name w:val="82D669B27228464B8301513D199237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6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2024-03-04T00:00:00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d592425-a761-4cb6-8b5f-195b95ceab62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DCF4BAEC18D34D95B128D6A8C76290" ma:contentTypeVersion="18" ma:contentTypeDescription="Create a new document." ma:contentTypeScope="" ma:versionID="1bfec501e25c6ae754b6ed912210e4e5">
  <xsd:schema xmlns:xsd="http://www.w3.org/2001/XMLSchema" xmlns:xs="http://www.w3.org/2001/XMLSchema" xmlns:p="http://schemas.microsoft.com/office/2006/metadata/properties" xmlns:ns3="05b8780f-33f8-4158-b23e-846c2d3d46ec" xmlns:ns4="3d592425-a761-4cb6-8b5f-195b95ceab62" targetNamespace="http://schemas.microsoft.com/office/2006/metadata/properties" ma:root="true" ma:fieldsID="6c7ee4bf947b96ed916a1c39f2f2c650" ns3:_="" ns4:_="">
    <xsd:import namespace="05b8780f-33f8-4158-b23e-846c2d3d46ec"/>
    <xsd:import namespace="3d592425-a761-4cb6-8b5f-195b95ceab6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_activity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b8780f-33f8-4158-b23e-846c2d3d46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592425-a761-4cb6-8b5f-195b95ceab6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5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B4A40B-630D-4EC5-BD91-E0FE218F93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F4793F-241F-45AE-A168-001F6A6D1F1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E089E6-DD60-4735-B1D9-FFF8541802EF}">
  <ds:schemaRefs>
    <ds:schemaRef ds:uri="http://schemas.microsoft.com/office/infopath/2007/PartnerControls"/>
    <ds:schemaRef ds:uri="05b8780f-33f8-4158-b23e-846c2d3d46ec"/>
    <ds:schemaRef ds:uri="http://purl.org/dc/elements/1.1/"/>
    <ds:schemaRef ds:uri="http://schemas.microsoft.com/office/2006/metadata/properties"/>
    <ds:schemaRef ds:uri="http://schemas.microsoft.com/office/2006/documentManagement/types"/>
    <ds:schemaRef ds:uri="3d592425-a761-4cb6-8b5f-195b95ceab62"/>
    <ds:schemaRef ds:uri="http://purl.org/dc/terms/"/>
    <ds:schemaRef ds:uri="http://purl.org/dc/dcmitype/"/>
    <ds:schemaRef ds:uri="http://schemas.openxmlformats.org/package/2006/metadata/core-propertie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F42F993D-1AA3-47F0-8A71-6FCC80C6DE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5b8780f-33f8-4158-b23e-846c2d3d46ec"/>
    <ds:schemaRef ds:uri="3d592425-a761-4cb6-8b5f-195b95ceab6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Leeg%20document%20-%20NL.dotx</Template>
  <TotalTime>329</TotalTime>
  <Pages>12</Pages>
  <Words>1002</Words>
  <Characters>5716</Characters>
  <Application>Microsoft Office Word</Application>
  <DocSecurity>0</DocSecurity>
  <Lines>47</Lines>
  <Paragraphs>13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Koen Van Damme</dc:creator>
  <cp:lastModifiedBy>Koen Van Damme</cp:lastModifiedBy>
  <cp:revision>67</cp:revision>
  <cp:lastPrinted>2019-02-12T14:02:00Z</cp:lastPrinted>
  <dcterms:created xsi:type="dcterms:W3CDTF">2024-03-04T09:27:00Z</dcterms:created>
  <dcterms:modified xsi:type="dcterms:W3CDTF">2024-03-04T14:57:00Z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0x0101002FDCF4BAEC18D34D95B128D6A8C76290</vt:lpwstr>
  </property>
</Properties>
</file>